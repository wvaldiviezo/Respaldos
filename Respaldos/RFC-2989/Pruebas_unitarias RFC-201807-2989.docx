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864" w:rsidRPr="004734D5" w:rsidRDefault="00EB0864" w:rsidP="00EB0864">
      <w:pPr>
        <w:jc w:val="left"/>
      </w:pPr>
    </w:p>
    <w:p w:rsidR="00EB0864" w:rsidRPr="004734D5" w:rsidRDefault="00EB0864" w:rsidP="00EB0864">
      <w:pPr>
        <w:jc w:val="left"/>
      </w:pPr>
    </w:p>
    <w:p w:rsidR="00EB0864" w:rsidRPr="004734D5" w:rsidRDefault="00EB0864" w:rsidP="00EB0864">
      <w:pPr>
        <w:jc w:val="left"/>
      </w:pPr>
    </w:p>
    <w:p w:rsidR="00EB0864" w:rsidRPr="004734D5" w:rsidRDefault="00EB0864" w:rsidP="00EB0864">
      <w:pPr>
        <w:jc w:val="left"/>
      </w:pPr>
    </w:p>
    <w:p w:rsidR="00EB0864" w:rsidRPr="004734D5" w:rsidRDefault="00EB0864" w:rsidP="00366450">
      <w:pPr>
        <w:ind w:left="567" w:hanging="567"/>
        <w:jc w:val="lef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EB0864" w:rsidRPr="004734D5" w:rsidRDefault="00EB0864" w:rsidP="00EB0864">
      <w:pPr>
        <w:jc w:val="right"/>
      </w:pPr>
    </w:p>
    <w:p w:rsidR="00426C7E" w:rsidRPr="004734D5" w:rsidRDefault="00F70C02" w:rsidP="005D0494">
      <w:pPr>
        <w:jc w:val="center"/>
      </w:pPr>
      <w:r w:rsidRPr="008176E0">
        <w:rPr>
          <w:b/>
          <w:sz w:val="40"/>
          <w:szCs w:val="40"/>
        </w:rPr>
        <w:t xml:space="preserve">PRUEBAS </w:t>
      </w:r>
      <w:r>
        <w:rPr>
          <w:b/>
          <w:sz w:val="40"/>
          <w:szCs w:val="40"/>
        </w:rPr>
        <w:t xml:space="preserve">UNITARIAS </w:t>
      </w:r>
      <w:r w:rsidR="00CF7C79">
        <w:rPr>
          <w:b/>
          <w:sz w:val="40"/>
          <w:szCs w:val="40"/>
        </w:rPr>
        <w:t xml:space="preserve">DEL </w:t>
      </w:r>
      <w:r w:rsidR="005D0494" w:rsidRPr="005D0494">
        <w:rPr>
          <w:b/>
          <w:sz w:val="40"/>
          <w:szCs w:val="40"/>
        </w:rPr>
        <w:t>RFC-201807-2989</w:t>
      </w:r>
    </w:p>
    <w:p w:rsidR="00426C7E" w:rsidRPr="004734D5" w:rsidRDefault="00426C7E" w:rsidP="00EB0864">
      <w:pPr>
        <w:jc w:val="right"/>
      </w:pPr>
    </w:p>
    <w:p w:rsidR="00426C7E" w:rsidRPr="004734D5" w:rsidRDefault="00426C7E" w:rsidP="00EB0864">
      <w:pPr>
        <w:jc w:val="right"/>
      </w:pPr>
    </w:p>
    <w:p w:rsidR="00426C7E" w:rsidRPr="004734D5" w:rsidRDefault="00426C7E" w:rsidP="00EB0864">
      <w:pPr>
        <w:jc w:val="right"/>
      </w:pPr>
    </w:p>
    <w:p w:rsidR="00426C7E" w:rsidRPr="004734D5" w:rsidRDefault="00426C7E" w:rsidP="00EB0864">
      <w:pPr>
        <w:jc w:val="right"/>
      </w:pPr>
    </w:p>
    <w:p w:rsidR="00FF1F04" w:rsidRDefault="00AE1544" w:rsidP="00EB0864">
      <w:pPr>
        <w:spacing w:before="100"/>
        <w:jc w:val="right"/>
        <w:rPr>
          <w:b/>
          <w:color w:val="0F243E"/>
          <w:sz w:val="36"/>
          <w:szCs w:val="36"/>
        </w:rPr>
      </w:pPr>
      <w:r>
        <w:fldChar w:fldCharType="begin"/>
      </w:r>
      <w:r w:rsidR="00CA3C2B">
        <w:instrText xml:space="preserve"> TITLE  \* MERGEFORMAT </w:instrText>
      </w:r>
      <w:r>
        <w:fldChar w:fldCharType="separate"/>
      </w:r>
      <w:r w:rsidR="00564557" w:rsidRPr="00812265">
        <w:rPr>
          <w:b/>
          <w:sz w:val="36"/>
          <w:szCs w:val="36"/>
        </w:rPr>
        <w:t xml:space="preserve">COBIS </w:t>
      </w:r>
      <w:r w:rsidR="003551F6">
        <w:rPr>
          <w:b/>
          <w:sz w:val="36"/>
          <w:szCs w:val="36"/>
        </w:rPr>
        <w:t>CLIENTES</w:t>
      </w:r>
      <w:r w:rsidR="00563491" w:rsidRPr="00812265">
        <w:rPr>
          <w:b/>
          <w:sz w:val="36"/>
          <w:szCs w:val="36"/>
        </w:rPr>
        <w:t>:</w:t>
      </w:r>
      <w:r w:rsidR="008521B1">
        <w:rPr>
          <w:b/>
          <w:sz w:val="40"/>
          <w:szCs w:val="40"/>
        </w:rPr>
        <w:t xml:space="preserve"> </w:t>
      </w:r>
      <w:r w:rsidR="005D0494">
        <w:rPr>
          <w:b/>
          <w:sz w:val="40"/>
          <w:szCs w:val="40"/>
        </w:rPr>
        <w:t>Deshabilitación de opciones para apertura y actualización de personas tipo USUARIOS</w:t>
      </w:r>
    </w:p>
    <w:p w:rsidR="00EB0864" w:rsidRPr="004734D5" w:rsidRDefault="00AE1544" w:rsidP="00FF1F04">
      <w:pPr>
        <w:spacing w:before="100"/>
        <w:jc w:val="right"/>
      </w:pPr>
      <w:r>
        <w:fldChar w:fldCharType="end"/>
      </w:r>
    </w:p>
    <w:p w:rsidR="00EB0864" w:rsidRPr="004734D5" w:rsidRDefault="002D4C52" w:rsidP="00EB0864">
      <w:pPr>
        <w:jc w:val="right"/>
      </w:pPr>
      <w:r>
        <w:t>Versión 1.0.1</w:t>
      </w:r>
      <w:r w:rsidR="00EB0864" w:rsidRPr="004734D5">
        <w:t xml:space="preserve"> </w:t>
      </w:r>
    </w:p>
    <w:p w:rsidR="005C0CB0" w:rsidRPr="004734D5" w:rsidRDefault="005C0CB0">
      <w:pPr>
        <w:jc w:val="right"/>
        <w:sectPr w:rsidR="005C0CB0" w:rsidRPr="004734D5" w:rsidSect="00CE6C46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440" w:right="1440" w:bottom="1440" w:left="1440" w:header="1843" w:footer="1729" w:gutter="0"/>
          <w:cols w:space="720"/>
          <w:docGrid w:linePitch="360"/>
        </w:sectPr>
      </w:pPr>
    </w:p>
    <w:p w:rsidR="005C0CB0" w:rsidRDefault="005C0CB0">
      <w:pPr>
        <w:pStyle w:val="Ttulo"/>
      </w:pPr>
      <w:r w:rsidRPr="004734D5">
        <w:lastRenderedPageBreak/>
        <w:t>Contenido</w:t>
      </w:r>
    </w:p>
    <w:p w:rsidR="001D4C04" w:rsidRPr="004734D5" w:rsidRDefault="001D4C04">
      <w:pPr>
        <w:pStyle w:val="Ttulo"/>
      </w:pPr>
    </w:p>
    <w:p w:rsidR="007254A2" w:rsidRDefault="00AE1544">
      <w:pPr>
        <w:pStyle w:val="TDC1"/>
        <w:tabs>
          <w:tab w:val="left" w:pos="400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4734D5">
        <w:rPr>
          <w:rFonts w:cs="Arial"/>
          <w:b w:val="0"/>
          <w:bCs w:val="0"/>
          <w:caps w:val="0"/>
          <w:smallCaps/>
        </w:rPr>
        <w:fldChar w:fldCharType="begin"/>
      </w:r>
      <w:r w:rsidR="005C0CB0" w:rsidRPr="004734D5">
        <w:rPr>
          <w:rFonts w:cs="Arial"/>
          <w:b w:val="0"/>
          <w:bCs w:val="0"/>
          <w:caps w:val="0"/>
          <w:smallCaps/>
        </w:rPr>
        <w:instrText xml:space="preserve"> TOC \o "1-6" \h \z </w:instrText>
      </w:r>
      <w:r w:rsidRPr="004734D5">
        <w:rPr>
          <w:rFonts w:cs="Arial"/>
          <w:b w:val="0"/>
          <w:bCs w:val="0"/>
          <w:caps w:val="0"/>
          <w:smallCaps/>
        </w:rPr>
        <w:fldChar w:fldCharType="separate"/>
      </w:r>
      <w:hyperlink w:anchor="_Toc384741662" w:history="1">
        <w:r w:rsidR="007254A2" w:rsidRPr="006B3092">
          <w:rPr>
            <w:rStyle w:val="Hipervnculo"/>
            <w:noProof/>
          </w:rPr>
          <w:t>1.</w:t>
        </w:r>
        <w:r w:rsidR="007254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7254A2" w:rsidRPr="006B3092">
          <w:rPr>
            <w:rStyle w:val="Hipervnculo"/>
            <w:noProof/>
          </w:rPr>
          <w:t>INTRODUCCION</w:t>
        </w:r>
        <w:r w:rsidR="007254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54A2">
          <w:rPr>
            <w:noProof/>
            <w:webHidden/>
          </w:rPr>
          <w:instrText xml:space="preserve"> PAGEREF _Toc384741662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87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254A2" w:rsidRDefault="002E4FAF">
      <w:pPr>
        <w:pStyle w:val="TDC1"/>
        <w:tabs>
          <w:tab w:val="left" w:pos="400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4741663" w:history="1">
        <w:r w:rsidR="007254A2" w:rsidRPr="006B3092">
          <w:rPr>
            <w:rStyle w:val="Hipervnculo"/>
            <w:noProof/>
          </w:rPr>
          <w:t>2.</w:t>
        </w:r>
        <w:r w:rsidR="007254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7254A2" w:rsidRPr="006B3092">
          <w:rPr>
            <w:rStyle w:val="Hipervnculo"/>
            <w:noProof/>
          </w:rPr>
          <w:t>CAMBIOS EN  DATOS</w:t>
        </w:r>
        <w:r w:rsidR="007254A2">
          <w:rPr>
            <w:noProof/>
            <w:webHidden/>
          </w:rPr>
          <w:tab/>
        </w:r>
        <w:r w:rsidR="00AE1544">
          <w:rPr>
            <w:noProof/>
            <w:webHidden/>
          </w:rPr>
          <w:fldChar w:fldCharType="begin"/>
        </w:r>
        <w:r w:rsidR="007254A2">
          <w:rPr>
            <w:noProof/>
            <w:webHidden/>
          </w:rPr>
          <w:instrText xml:space="preserve"> PAGEREF _Toc384741663 \h </w:instrText>
        </w:r>
        <w:r w:rsidR="00AE1544">
          <w:rPr>
            <w:noProof/>
            <w:webHidden/>
          </w:rPr>
        </w:r>
        <w:r w:rsidR="00AE1544">
          <w:rPr>
            <w:noProof/>
            <w:webHidden/>
          </w:rPr>
          <w:fldChar w:fldCharType="separate"/>
        </w:r>
        <w:r w:rsidR="007D1871">
          <w:rPr>
            <w:noProof/>
            <w:webHidden/>
          </w:rPr>
          <w:t>2</w:t>
        </w:r>
        <w:r w:rsidR="00AE1544">
          <w:rPr>
            <w:noProof/>
            <w:webHidden/>
          </w:rPr>
          <w:fldChar w:fldCharType="end"/>
        </w:r>
      </w:hyperlink>
    </w:p>
    <w:p w:rsidR="007254A2" w:rsidRDefault="002E4FAF">
      <w:pPr>
        <w:pStyle w:val="TDC1"/>
        <w:tabs>
          <w:tab w:val="left" w:pos="400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4741664" w:history="1">
        <w:r w:rsidR="007254A2" w:rsidRPr="006B3092">
          <w:rPr>
            <w:rStyle w:val="Hipervnculo"/>
            <w:noProof/>
          </w:rPr>
          <w:t>3.</w:t>
        </w:r>
        <w:r w:rsidR="007254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7254A2" w:rsidRPr="006B3092">
          <w:rPr>
            <w:rStyle w:val="Hipervnculo"/>
            <w:noProof/>
          </w:rPr>
          <w:t>STORED PROCEDURES AFECTADOS</w:t>
        </w:r>
        <w:r w:rsidR="007254A2">
          <w:rPr>
            <w:noProof/>
            <w:webHidden/>
          </w:rPr>
          <w:tab/>
        </w:r>
        <w:r w:rsidR="00AE1544">
          <w:rPr>
            <w:noProof/>
            <w:webHidden/>
          </w:rPr>
          <w:fldChar w:fldCharType="begin"/>
        </w:r>
        <w:r w:rsidR="007254A2">
          <w:rPr>
            <w:noProof/>
            <w:webHidden/>
          </w:rPr>
          <w:instrText xml:space="preserve"> PAGEREF _Toc384741664 \h </w:instrText>
        </w:r>
        <w:r w:rsidR="00AE1544">
          <w:rPr>
            <w:noProof/>
            <w:webHidden/>
          </w:rPr>
        </w:r>
        <w:r w:rsidR="00AE1544">
          <w:rPr>
            <w:noProof/>
            <w:webHidden/>
          </w:rPr>
          <w:fldChar w:fldCharType="separate"/>
        </w:r>
        <w:r w:rsidR="007D1871">
          <w:rPr>
            <w:noProof/>
            <w:webHidden/>
          </w:rPr>
          <w:t>2</w:t>
        </w:r>
        <w:r w:rsidR="00AE1544">
          <w:rPr>
            <w:noProof/>
            <w:webHidden/>
          </w:rPr>
          <w:fldChar w:fldCharType="end"/>
        </w:r>
      </w:hyperlink>
    </w:p>
    <w:p w:rsidR="007254A2" w:rsidRDefault="002E4FAF">
      <w:pPr>
        <w:pStyle w:val="TDC1"/>
        <w:tabs>
          <w:tab w:val="left" w:pos="400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4741665" w:history="1">
        <w:r w:rsidR="007254A2" w:rsidRPr="006B3092">
          <w:rPr>
            <w:rStyle w:val="Hipervnculo"/>
            <w:noProof/>
          </w:rPr>
          <w:t>4.</w:t>
        </w:r>
        <w:r w:rsidR="007254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7254A2" w:rsidRPr="006B3092">
          <w:rPr>
            <w:rStyle w:val="Hipervnculo"/>
            <w:noProof/>
          </w:rPr>
          <w:t>PROGRAMAS NUEVOS</w:t>
        </w:r>
        <w:r w:rsidR="007254A2">
          <w:rPr>
            <w:noProof/>
            <w:webHidden/>
          </w:rPr>
          <w:tab/>
        </w:r>
        <w:r w:rsidR="00AE1544">
          <w:rPr>
            <w:noProof/>
            <w:webHidden/>
          </w:rPr>
          <w:fldChar w:fldCharType="begin"/>
        </w:r>
        <w:r w:rsidR="007254A2">
          <w:rPr>
            <w:noProof/>
            <w:webHidden/>
          </w:rPr>
          <w:instrText xml:space="preserve"> PAGEREF _Toc384741665 \h </w:instrText>
        </w:r>
        <w:r w:rsidR="00AE1544">
          <w:rPr>
            <w:noProof/>
            <w:webHidden/>
          </w:rPr>
        </w:r>
        <w:r w:rsidR="00AE1544">
          <w:rPr>
            <w:noProof/>
            <w:webHidden/>
          </w:rPr>
          <w:fldChar w:fldCharType="separate"/>
        </w:r>
        <w:r w:rsidR="007D1871">
          <w:rPr>
            <w:noProof/>
            <w:webHidden/>
          </w:rPr>
          <w:t>2</w:t>
        </w:r>
        <w:r w:rsidR="00AE1544">
          <w:rPr>
            <w:noProof/>
            <w:webHidden/>
          </w:rPr>
          <w:fldChar w:fldCharType="end"/>
        </w:r>
      </w:hyperlink>
    </w:p>
    <w:p w:rsidR="007254A2" w:rsidRDefault="002E4FAF">
      <w:pPr>
        <w:pStyle w:val="TDC1"/>
        <w:tabs>
          <w:tab w:val="left" w:pos="400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4741666" w:history="1">
        <w:r w:rsidR="007254A2" w:rsidRPr="006B3092">
          <w:rPr>
            <w:rStyle w:val="Hipervnculo"/>
            <w:noProof/>
          </w:rPr>
          <w:t>5.</w:t>
        </w:r>
        <w:r w:rsidR="007254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7254A2" w:rsidRPr="006B3092">
          <w:rPr>
            <w:rStyle w:val="Hipervnculo"/>
            <w:noProof/>
          </w:rPr>
          <w:t>PROGRAMAS DE FRONT-END  AFECTADOS:</w:t>
        </w:r>
        <w:r w:rsidR="007254A2">
          <w:rPr>
            <w:noProof/>
            <w:webHidden/>
          </w:rPr>
          <w:tab/>
        </w:r>
        <w:r w:rsidR="00AE1544">
          <w:rPr>
            <w:noProof/>
            <w:webHidden/>
          </w:rPr>
          <w:fldChar w:fldCharType="begin"/>
        </w:r>
        <w:r w:rsidR="007254A2">
          <w:rPr>
            <w:noProof/>
            <w:webHidden/>
          </w:rPr>
          <w:instrText xml:space="preserve"> PAGEREF _Toc384741666 \h </w:instrText>
        </w:r>
        <w:r w:rsidR="00AE1544">
          <w:rPr>
            <w:noProof/>
            <w:webHidden/>
          </w:rPr>
        </w:r>
        <w:r w:rsidR="00AE1544">
          <w:rPr>
            <w:noProof/>
            <w:webHidden/>
          </w:rPr>
          <w:fldChar w:fldCharType="separate"/>
        </w:r>
        <w:r w:rsidR="007D1871">
          <w:rPr>
            <w:noProof/>
            <w:webHidden/>
          </w:rPr>
          <w:t>2</w:t>
        </w:r>
        <w:r w:rsidR="00AE1544">
          <w:rPr>
            <w:noProof/>
            <w:webHidden/>
          </w:rPr>
          <w:fldChar w:fldCharType="end"/>
        </w:r>
      </w:hyperlink>
    </w:p>
    <w:p w:rsidR="007254A2" w:rsidRDefault="002E4FAF">
      <w:pPr>
        <w:pStyle w:val="TDC1"/>
        <w:tabs>
          <w:tab w:val="left" w:pos="400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4741667" w:history="1">
        <w:r w:rsidR="007254A2" w:rsidRPr="006B3092">
          <w:rPr>
            <w:rStyle w:val="Hipervnculo"/>
            <w:noProof/>
          </w:rPr>
          <w:t>6.</w:t>
        </w:r>
        <w:r w:rsidR="007254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7254A2" w:rsidRPr="006B3092">
          <w:rPr>
            <w:rStyle w:val="Hipervnculo"/>
            <w:noProof/>
          </w:rPr>
          <w:t>PRUEBAS REALIZADAS PARA EVIDENCIAR CORRECTA EJECUCION DEL CAMBIO</w:t>
        </w:r>
        <w:r w:rsidR="007254A2">
          <w:rPr>
            <w:noProof/>
            <w:webHidden/>
          </w:rPr>
          <w:tab/>
        </w:r>
        <w:r w:rsidR="00AE1544">
          <w:rPr>
            <w:noProof/>
            <w:webHidden/>
          </w:rPr>
          <w:fldChar w:fldCharType="begin"/>
        </w:r>
        <w:r w:rsidR="007254A2">
          <w:rPr>
            <w:noProof/>
            <w:webHidden/>
          </w:rPr>
          <w:instrText xml:space="preserve"> PAGEREF _Toc384741667 \h </w:instrText>
        </w:r>
        <w:r w:rsidR="00AE1544">
          <w:rPr>
            <w:noProof/>
            <w:webHidden/>
          </w:rPr>
        </w:r>
        <w:r w:rsidR="00AE1544">
          <w:rPr>
            <w:noProof/>
            <w:webHidden/>
          </w:rPr>
          <w:fldChar w:fldCharType="separate"/>
        </w:r>
        <w:r w:rsidR="007D1871">
          <w:rPr>
            <w:noProof/>
            <w:webHidden/>
          </w:rPr>
          <w:t>2</w:t>
        </w:r>
        <w:r w:rsidR="00AE1544">
          <w:rPr>
            <w:noProof/>
            <w:webHidden/>
          </w:rPr>
          <w:fldChar w:fldCharType="end"/>
        </w:r>
      </w:hyperlink>
    </w:p>
    <w:p w:rsidR="00FE48E1" w:rsidRDefault="00AE1544" w:rsidP="008A7EFD">
      <w:pPr>
        <w:ind w:left="2835" w:hanging="2835"/>
      </w:pPr>
      <w:r w:rsidRPr="004734D5">
        <w:fldChar w:fldCharType="end"/>
      </w:r>
    </w:p>
    <w:p w:rsidR="00D04C7C" w:rsidRPr="004734D5" w:rsidRDefault="00FE48E1" w:rsidP="008A7EFD">
      <w:pPr>
        <w:ind w:left="2835" w:hanging="2835"/>
      </w:pPr>
      <w:r>
        <w:br w:type="page"/>
      </w:r>
    </w:p>
    <w:p w:rsidR="001250E7" w:rsidRDefault="006233BD" w:rsidP="00A63CFA">
      <w:pPr>
        <w:pStyle w:val="Ttulo"/>
        <w:numPr>
          <w:ilvl w:val="0"/>
          <w:numId w:val="2"/>
        </w:numPr>
      </w:pPr>
      <w:bookmarkStart w:id="0" w:name="_Toc384741662"/>
      <w:r>
        <w:lastRenderedPageBreak/>
        <w:t>INTRODUCCION</w:t>
      </w:r>
      <w:bookmarkEnd w:id="0"/>
    </w:p>
    <w:p w:rsidR="00703A3E" w:rsidRDefault="001250E7" w:rsidP="00703A3E">
      <w:r>
        <w:t xml:space="preserve">El presente documento constata las pruebas unitarias realizadas </w:t>
      </w:r>
      <w:r w:rsidR="005A608B">
        <w:t xml:space="preserve">para dar </w:t>
      </w:r>
      <w:r w:rsidR="002A66DE">
        <w:t>cumplimento</w:t>
      </w:r>
      <w:r w:rsidR="00307FA4">
        <w:t xml:space="preserve"> a</w:t>
      </w:r>
      <w:r w:rsidR="00FF1F04">
        <w:t xml:space="preserve">l </w:t>
      </w:r>
      <w:r w:rsidR="005D0494">
        <w:t>RFC-201807-2989</w:t>
      </w:r>
      <w:r w:rsidR="007C1CA3" w:rsidRPr="007C1CA3">
        <w:t>-</w:t>
      </w:r>
      <w:r w:rsidR="005D0494" w:rsidRPr="005D0494">
        <w:t xml:space="preserve"> Deshabilitación de opciones para apertura y actualización de personas tipo USUARIOS</w:t>
      </w:r>
      <w:r w:rsidR="005D0494">
        <w:t xml:space="preserve"> en Cobis Clientes</w:t>
      </w:r>
      <w:r w:rsidR="00690AAE">
        <w:t>.</w:t>
      </w:r>
    </w:p>
    <w:p w:rsidR="008521B1" w:rsidRDefault="008521B1" w:rsidP="00703A3E"/>
    <w:p w:rsidR="008521B1" w:rsidRPr="00703A3E" w:rsidRDefault="008521B1" w:rsidP="00703A3E"/>
    <w:p w:rsidR="00A84BFB" w:rsidRPr="00261354" w:rsidRDefault="00CC7FA3" w:rsidP="00A63CFA">
      <w:pPr>
        <w:pStyle w:val="Ttulo"/>
        <w:numPr>
          <w:ilvl w:val="0"/>
          <w:numId w:val="2"/>
        </w:numPr>
      </w:pPr>
      <w:bookmarkStart w:id="1" w:name="_Toc384741663"/>
      <w:r>
        <w:t xml:space="preserve">CAMBIOS EN </w:t>
      </w:r>
      <w:r w:rsidR="00127B07" w:rsidRPr="00261354">
        <w:t xml:space="preserve"> DATOS</w:t>
      </w:r>
      <w:bookmarkEnd w:id="1"/>
      <w:r w:rsidR="00127B07" w:rsidRPr="00261354">
        <w:t xml:space="preserve"> </w:t>
      </w:r>
    </w:p>
    <w:p w:rsidR="00E464E8" w:rsidRDefault="00690AAE" w:rsidP="008521B1">
      <w:r>
        <w:t>No se modifican.</w:t>
      </w:r>
    </w:p>
    <w:p w:rsidR="007F037F" w:rsidRDefault="007F037F" w:rsidP="00A63CFA">
      <w:pPr>
        <w:pStyle w:val="Ttulo"/>
        <w:numPr>
          <w:ilvl w:val="0"/>
          <w:numId w:val="2"/>
        </w:numPr>
      </w:pPr>
      <w:bookmarkStart w:id="2" w:name="_Toc384741664"/>
      <w:r>
        <w:t xml:space="preserve">STORED </w:t>
      </w:r>
      <w:r w:rsidRPr="008616CD">
        <w:rPr>
          <w:sz w:val="28"/>
        </w:rPr>
        <w:t>PROCEDURES</w:t>
      </w:r>
      <w:r>
        <w:t xml:space="preserve"> AFECTADOS</w:t>
      </w:r>
      <w:bookmarkEnd w:id="2"/>
    </w:p>
    <w:p w:rsidR="00C74EF0" w:rsidRDefault="007C1CA3" w:rsidP="007C1CA3">
      <w:bookmarkStart w:id="3" w:name="_Toc384741665"/>
      <w:r>
        <w:t xml:space="preserve">No se modifica </w:t>
      </w:r>
    </w:p>
    <w:p w:rsidR="00955BF7" w:rsidRDefault="00955BF7" w:rsidP="00A63CFA">
      <w:pPr>
        <w:pStyle w:val="Ttulo"/>
        <w:numPr>
          <w:ilvl w:val="0"/>
          <w:numId w:val="2"/>
        </w:numPr>
      </w:pPr>
      <w:r>
        <w:t xml:space="preserve">PROGRAMAS </w:t>
      </w:r>
      <w:r w:rsidR="00FF1F04">
        <w:t>NUEVOS</w:t>
      </w:r>
      <w:bookmarkEnd w:id="3"/>
    </w:p>
    <w:p w:rsidR="00955BF7" w:rsidRDefault="00C74EF0" w:rsidP="008521B1">
      <w:r>
        <w:t>No se crean nuevos programas.</w:t>
      </w:r>
    </w:p>
    <w:p w:rsidR="00597597" w:rsidRDefault="00955BF7" w:rsidP="00A63CFA">
      <w:pPr>
        <w:pStyle w:val="Ttulo"/>
        <w:numPr>
          <w:ilvl w:val="0"/>
          <w:numId w:val="2"/>
        </w:numPr>
      </w:pPr>
      <w:bookmarkStart w:id="4" w:name="_Toc384741666"/>
      <w:r>
        <w:t>P</w:t>
      </w:r>
      <w:r w:rsidR="00597597">
        <w:t xml:space="preserve">ROGRAMAS </w:t>
      </w:r>
      <w:r w:rsidR="00EE0BB6">
        <w:t xml:space="preserve">DE FRONT-END </w:t>
      </w:r>
      <w:r w:rsidR="00597597">
        <w:t xml:space="preserve"> AFECTADOS:</w:t>
      </w:r>
      <w:bookmarkEnd w:id="4"/>
    </w:p>
    <w:p w:rsidR="0096252F" w:rsidRDefault="005D0494" w:rsidP="007C1CA3">
      <w:pPr>
        <w:rPr>
          <w:lang w:val="en-US"/>
        </w:rPr>
      </w:pPr>
      <w:r w:rsidRPr="00A30037">
        <w:rPr>
          <w:lang w:val="en-US"/>
        </w:rPr>
        <w:t>FApCliente</w:t>
      </w:r>
      <w:r w:rsidR="00A30037" w:rsidRPr="00A30037">
        <w:rPr>
          <w:lang w:val="en-US"/>
        </w:rPr>
        <w:t>(FAPPER.FRM)</w:t>
      </w:r>
    </w:p>
    <w:p w:rsidR="004F0351" w:rsidRPr="00A30037" w:rsidRDefault="004F0351" w:rsidP="007C1CA3">
      <w:pPr>
        <w:rPr>
          <w:lang w:val="en-US"/>
        </w:rPr>
      </w:pPr>
      <w:r>
        <w:rPr>
          <w:lang w:val="en-US"/>
        </w:rPr>
        <w:t>FApCompania</w:t>
      </w:r>
      <w:r w:rsidR="00341932">
        <w:rPr>
          <w:lang w:val="en-US"/>
        </w:rPr>
        <w:t>(FAPCIA</w:t>
      </w:r>
      <w:r w:rsidR="006E6B2D">
        <w:rPr>
          <w:lang w:val="en-US"/>
        </w:rPr>
        <w:t>.FRM</w:t>
      </w:r>
      <w:r w:rsidR="00341932">
        <w:rPr>
          <w:lang w:val="en-US"/>
        </w:rPr>
        <w:t>)</w:t>
      </w:r>
    </w:p>
    <w:p w:rsidR="008521B1" w:rsidRPr="00A30037" w:rsidRDefault="00A30037" w:rsidP="00A30037">
      <w:pPr>
        <w:spacing w:after="240"/>
        <w:rPr>
          <w:lang w:val="en-US"/>
        </w:rPr>
      </w:pPr>
      <w:r w:rsidRPr="00A30037">
        <w:rPr>
          <w:lang w:val="en-US"/>
        </w:rPr>
        <w:t>MMIS(MMIS.GLB)</w:t>
      </w:r>
    </w:p>
    <w:p w:rsidR="00E80F4B" w:rsidRDefault="009D6D0C" w:rsidP="00A63CFA">
      <w:pPr>
        <w:pStyle w:val="Ttulo"/>
        <w:numPr>
          <w:ilvl w:val="0"/>
          <w:numId w:val="2"/>
        </w:numPr>
      </w:pPr>
      <w:bookmarkStart w:id="5" w:name="_Toc384741667"/>
      <w:r>
        <w:t>PRUEBAS REALIZADAS PARA EVIDENCIAR CORRECTA EJECUCION DEL CAMBIO</w:t>
      </w:r>
      <w:bookmarkEnd w:id="5"/>
    </w:p>
    <w:p w:rsidR="00A30037" w:rsidRDefault="00A30037" w:rsidP="00A63CFA">
      <w:pPr>
        <w:pStyle w:val="Subttulo"/>
        <w:numPr>
          <w:ilvl w:val="1"/>
          <w:numId w:val="2"/>
        </w:numPr>
        <w:rPr>
          <w:color w:val="auto"/>
        </w:rPr>
      </w:pPr>
      <w:r w:rsidRPr="00A30037">
        <w:rPr>
          <w:color w:val="auto"/>
        </w:rPr>
        <w:t>Insertar una nueva transacción para SP.</w:t>
      </w:r>
    </w:p>
    <w:p w:rsidR="00034B97" w:rsidRPr="00614E72" w:rsidRDefault="00034B97" w:rsidP="00034B97">
      <w:pPr>
        <w:pStyle w:val="Prrafodelista"/>
        <w:spacing w:before="240" w:after="240"/>
        <w:ind w:left="360"/>
        <w:rPr>
          <w:rFonts w:ascii="Courier" w:hAnsi="Courier"/>
          <w:noProof/>
          <w:lang w:val="es-EC" w:eastAsia="es-MX"/>
        </w:rPr>
      </w:pPr>
      <w:r w:rsidRPr="00614E72">
        <w:rPr>
          <w:rFonts w:ascii="Courier" w:hAnsi="Courier"/>
          <w:noProof/>
          <w:lang w:val="es-EC" w:eastAsia="es-MX"/>
        </w:rPr>
        <w:t>select * from cobis..cl_ttransaccion</w:t>
      </w:r>
    </w:p>
    <w:p w:rsidR="00034B97" w:rsidRPr="00034B97" w:rsidRDefault="00034B97" w:rsidP="00034B97">
      <w:pPr>
        <w:pStyle w:val="Prrafodelista"/>
        <w:spacing w:after="240"/>
        <w:ind w:left="360"/>
        <w:rPr>
          <w:rFonts w:ascii="Courier" w:hAnsi="Courier"/>
          <w:noProof/>
          <w:lang w:eastAsia="es-MX"/>
        </w:rPr>
      </w:pPr>
      <w:r w:rsidRPr="00034B97">
        <w:rPr>
          <w:rFonts w:ascii="Courier" w:hAnsi="Courier"/>
          <w:noProof/>
          <w:lang w:eastAsia="es-MX"/>
        </w:rPr>
        <w:t>insert into cobis..cl_ttransaccion (tn_trn_code, tn_descripcion, tn_nemonico ,tn_desc_larga ) values (171118, 'BLOQUEO PANEL MODULO CLIENTES', 'CLCONT','BLOQUEO PANEL MODULO CLIENTES POR ROL Y TIPO DE CLIENTE')</w:t>
      </w:r>
    </w:p>
    <w:p w:rsidR="00034B97" w:rsidRPr="00034B97" w:rsidRDefault="00034B97" w:rsidP="00A63CFA">
      <w:pPr>
        <w:pStyle w:val="Subttulo"/>
        <w:numPr>
          <w:ilvl w:val="1"/>
          <w:numId w:val="2"/>
        </w:numPr>
        <w:rPr>
          <w:color w:val="auto"/>
        </w:rPr>
      </w:pPr>
      <w:r w:rsidRPr="00034B97">
        <w:rPr>
          <w:color w:val="auto"/>
        </w:rPr>
        <w:t>Relacionar el SP con la trasacción creada</w:t>
      </w:r>
      <w:r>
        <w:rPr>
          <w:color w:val="auto"/>
        </w:rPr>
        <w:t>.</w:t>
      </w:r>
    </w:p>
    <w:p w:rsidR="00A30037" w:rsidRDefault="00A30037" w:rsidP="00A30037"/>
    <w:p w:rsidR="00034B97" w:rsidRDefault="00034B97" w:rsidP="00034B97">
      <w:pPr>
        <w:rPr>
          <w:rFonts w:ascii="Courier" w:hAnsi="Courier"/>
          <w:noProof/>
          <w:lang w:val="en-US" w:eastAsia="es-MX"/>
        </w:rPr>
      </w:pPr>
      <w:r w:rsidRPr="000E5C69">
        <w:rPr>
          <w:rFonts w:ascii="Courier" w:hAnsi="Courier"/>
          <w:noProof/>
          <w:lang w:val="en-US" w:eastAsia="es-MX"/>
        </w:rPr>
        <w:t>select * from cobis..ad_pro_transaccion</w:t>
      </w:r>
    </w:p>
    <w:p w:rsidR="00034B97" w:rsidRDefault="00034B97" w:rsidP="00034B97">
      <w:pPr>
        <w:rPr>
          <w:rFonts w:ascii="Courier" w:hAnsi="Courier"/>
          <w:noProof/>
          <w:lang w:val="en-US" w:eastAsia="es-MX"/>
        </w:rPr>
      </w:pPr>
    </w:p>
    <w:p w:rsidR="00034B97" w:rsidRPr="000E5C69" w:rsidRDefault="00034B97" w:rsidP="00034B97">
      <w:pPr>
        <w:rPr>
          <w:rFonts w:ascii="Courier" w:hAnsi="Courier"/>
          <w:noProof/>
          <w:lang w:val="en-US" w:eastAsia="es-MX"/>
        </w:rPr>
      </w:pPr>
      <w:r w:rsidRPr="00034B97">
        <w:rPr>
          <w:rFonts w:asciiTheme="minorHAnsi" w:hAnsiTheme="minorHAnsi" w:cstheme="minorHAnsi"/>
          <w:b/>
          <w:noProof/>
          <w:lang w:val="en-US" w:eastAsia="es-MX"/>
        </w:rPr>
        <w:t>Asociar al sp:</w:t>
      </w:r>
      <w:r w:rsidRPr="00FC23EB">
        <w:rPr>
          <w:lang w:val="en-US"/>
        </w:rPr>
        <w:t xml:space="preserve"> </w:t>
      </w:r>
      <w:r w:rsidRPr="00FC23EB">
        <w:rPr>
          <w:rFonts w:ascii="Courier" w:hAnsi="Courier"/>
          <w:noProof/>
          <w:lang w:val="en-US" w:eastAsia="es-MX"/>
        </w:rPr>
        <w:t>1400</w:t>
      </w:r>
      <w:r>
        <w:rPr>
          <w:rFonts w:ascii="Courier" w:hAnsi="Courier"/>
          <w:noProof/>
          <w:lang w:val="en-US" w:eastAsia="es-MX"/>
        </w:rPr>
        <w:t xml:space="preserve"> - </w:t>
      </w:r>
      <w:r w:rsidRPr="00FC23EB">
        <w:rPr>
          <w:rFonts w:ascii="Courier" w:hAnsi="Courier"/>
          <w:noProof/>
          <w:lang w:val="en-US" w:eastAsia="es-MX"/>
        </w:rPr>
        <w:t>sp_front_end</w:t>
      </w:r>
    </w:p>
    <w:p w:rsidR="00034B97" w:rsidRDefault="00034B97" w:rsidP="00034B97">
      <w:pPr>
        <w:rPr>
          <w:rFonts w:ascii="Courier" w:hAnsi="Courier"/>
          <w:noProof/>
          <w:lang w:val="en-US" w:eastAsia="es-MX"/>
        </w:rPr>
      </w:pPr>
      <w:r w:rsidRPr="00FC23EB">
        <w:rPr>
          <w:rFonts w:ascii="Courier" w:hAnsi="Courier"/>
          <w:noProof/>
          <w:lang w:val="en-US" w:eastAsia="es-MX"/>
        </w:rPr>
        <w:t>insert into cobis..ad_pro_transaccion(pt_producto, pt_tipo, pt_moneda,pt_transaccion,pt_estado,pt_fecha_ult_mod,pt_procedure, pt_especial )</w:t>
      </w:r>
      <w:r>
        <w:rPr>
          <w:rFonts w:ascii="Courier" w:hAnsi="Courier"/>
          <w:noProof/>
          <w:lang w:val="en-US" w:eastAsia="es-MX"/>
        </w:rPr>
        <w:t xml:space="preserve"> </w:t>
      </w:r>
      <w:r w:rsidRPr="00FC23EB">
        <w:rPr>
          <w:rFonts w:ascii="Courier" w:hAnsi="Courier"/>
          <w:noProof/>
          <w:lang w:val="en-US" w:eastAsia="es-MX"/>
        </w:rPr>
        <w:t>values(2,'R',0,171118,'V',getdate(),1400, null)</w:t>
      </w:r>
    </w:p>
    <w:p w:rsidR="00A30037" w:rsidRPr="00034B97" w:rsidRDefault="00A30037" w:rsidP="00A30037">
      <w:pPr>
        <w:rPr>
          <w:lang w:val="en-US"/>
        </w:rPr>
      </w:pPr>
    </w:p>
    <w:p w:rsidR="00034B97" w:rsidRDefault="00034B97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>Crear la transacción en el módulo de seguridad.</w:t>
      </w:r>
    </w:p>
    <w:p w:rsidR="00034B97" w:rsidRPr="00034B97" w:rsidRDefault="00034B97" w:rsidP="00F5167D">
      <w:pPr>
        <w:spacing w:after="240"/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4C662891" wp14:editId="062F19F9">
            <wp:extent cx="4891220" cy="3820332"/>
            <wp:effectExtent l="0" t="0" r="508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740" cy="38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7D" w:rsidRDefault="00F5167D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>Crear la etiqueta para la transacción</w:t>
      </w:r>
    </w:p>
    <w:p w:rsidR="00F5167D" w:rsidRDefault="00F5167D" w:rsidP="00F5167D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356A8BE3" wp14:editId="538548EC">
            <wp:extent cx="4595248" cy="1447203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7436" b="76167"/>
                    <a:stretch/>
                  </pic:blipFill>
                  <pic:spPr bwMode="auto">
                    <a:xfrm>
                      <a:off x="0" y="0"/>
                      <a:ext cx="4602580" cy="144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7D" w:rsidRDefault="00F5167D" w:rsidP="00F5167D"/>
    <w:p w:rsidR="00F5167D" w:rsidRPr="00F5167D" w:rsidRDefault="00F5167D" w:rsidP="00F5167D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36E1C6F9" wp14:editId="0E9B0904">
            <wp:extent cx="4548753" cy="3322782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166" cy="33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37" w:rsidRPr="00034B97" w:rsidRDefault="00A30037" w:rsidP="00A30037"/>
    <w:p w:rsidR="00F5167D" w:rsidRDefault="00F5167D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>Asociación de la transacción Cobis con la transacción operativa.</w:t>
      </w:r>
    </w:p>
    <w:p w:rsidR="00034B97" w:rsidRDefault="00F5167D" w:rsidP="00F5167D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0781B993" wp14:editId="16B8EC96">
            <wp:extent cx="4484444" cy="284561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58403" b="53071"/>
                    <a:stretch/>
                  </pic:blipFill>
                  <pic:spPr bwMode="auto">
                    <a:xfrm>
                      <a:off x="0" y="0"/>
                      <a:ext cx="4493817" cy="285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446" w:rsidRDefault="001E3446" w:rsidP="00F5167D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AA3D9AC" wp14:editId="7AE282E2">
            <wp:extent cx="4812224" cy="351360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719" cy="35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5F78AE" w:rsidRDefault="005F78AE" w:rsidP="00F5167D">
      <w:pPr>
        <w:jc w:val="center"/>
      </w:pPr>
    </w:p>
    <w:p w:rsidR="005F78AE" w:rsidRDefault="005F78AE" w:rsidP="00F5167D">
      <w:pPr>
        <w:jc w:val="center"/>
      </w:pPr>
    </w:p>
    <w:p w:rsidR="005F78AE" w:rsidRDefault="005F78AE" w:rsidP="00F5167D">
      <w:pPr>
        <w:jc w:val="center"/>
      </w:pPr>
    </w:p>
    <w:p w:rsidR="005F78AE" w:rsidRDefault="005F78AE" w:rsidP="00F5167D">
      <w:pPr>
        <w:jc w:val="center"/>
      </w:pPr>
    </w:p>
    <w:p w:rsidR="005F78AE" w:rsidRDefault="005F78AE" w:rsidP="00F5167D">
      <w:pPr>
        <w:jc w:val="center"/>
      </w:pPr>
    </w:p>
    <w:p w:rsidR="005F78AE" w:rsidRDefault="005F78AE" w:rsidP="00F5167D">
      <w:pPr>
        <w:jc w:val="center"/>
      </w:pPr>
    </w:p>
    <w:p w:rsidR="0000091A" w:rsidRPr="00F5167D" w:rsidRDefault="0000091A" w:rsidP="00F5167D">
      <w:pPr>
        <w:jc w:val="center"/>
      </w:pPr>
    </w:p>
    <w:p w:rsidR="00034B97" w:rsidRPr="00F5167D" w:rsidRDefault="00034B97" w:rsidP="00A30037"/>
    <w:p w:rsidR="00C97ECC" w:rsidRDefault="00C97ECC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>Asociar el rol con la transacci</w:t>
      </w:r>
      <w:r w:rsidR="00507CE2">
        <w:rPr>
          <w:color w:val="auto"/>
        </w:rPr>
        <w:t>ón creada</w:t>
      </w:r>
      <w:r>
        <w:rPr>
          <w:color w:val="auto"/>
        </w:rPr>
        <w:t>.</w:t>
      </w:r>
    </w:p>
    <w:p w:rsidR="00034B97" w:rsidRPr="00C97ECC" w:rsidRDefault="00034B97" w:rsidP="00A30037"/>
    <w:p w:rsidR="00A30037" w:rsidRDefault="00421DC5" w:rsidP="00421DC5">
      <w:pPr>
        <w:ind w:firstLine="567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7EB3ABE" wp14:editId="66394FA8">
            <wp:extent cx="4506163" cy="3255471"/>
            <wp:effectExtent l="0" t="0" r="889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7126" cy="32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C5" w:rsidRDefault="00421DC5" w:rsidP="00421DC5">
      <w:pPr>
        <w:ind w:firstLine="567"/>
        <w:jc w:val="center"/>
        <w:rPr>
          <w:lang w:val="es-EC"/>
        </w:rPr>
      </w:pPr>
    </w:p>
    <w:p w:rsidR="005F78AE" w:rsidRDefault="005F78AE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>Acceder al módulo de clientes</w:t>
      </w:r>
      <w:r w:rsidR="00C64715">
        <w:rPr>
          <w:color w:val="auto"/>
        </w:rPr>
        <w:t>, con el rol 15 (Asistente de Relación Comercial).</w:t>
      </w:r>
    </w:p>
    <w:p w:rsidR="00C64715" w:rsidRDefault="00C64715" w:rsidP="00C64715">
      <w:pPr>
        <w:spacing w:after="240"/>
        <w:jc w:val="center"/>
      </w:pPr>
      <w:r>
        <w:rPr>
          <w:noProof/>
          <w:lang w:val="es-EC" w:eastAsia="es-EC"/>
        </w:rPr>
        <w:drawing>
          <wp:inline distT="0" distB="0" distL="0" distR="0" wp14:anchorId="2814BD46" wp14:editId="3EADE465">
            <wp:extent cx="2933395" cy="1660894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950" cy="16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15" w:rsidRDefault="00C64715" w:rsidP="00C64715">
      <w:pPr>
        <w:spacing w:after="240"/>
      </w:pPr>
    </w:p>
    <w:p w:rsidR="00532D26" w:rsidRDefault="00532D26" w:rsidP="00C64715">
      <w:pPr>
        <w:spacing w:after="240"/>
        <w:rPr>
          <w:noProof/>
          <w:lang w:val="es-EC" w:eastAsia="es-EC"/>
        </w:rPr>
      </w:pPr>
    </w:p>
    <w:p w:rsidR="00532D26" w:rsidRDefault="00532D26" w:rsidP="00C64715">
      <w:pPr>
        <w:spacing w:after="240"/>
        <w:rPr>
          <w:noProof/>
          <w:lang w:val="es-EC" w:eastAsia="es-EC"/>
        </w:rPr>
      </w:pPr>
    </w:p>
    <w:p w:rsidR="00532D26" w:rsidRDefault="00532D26" w:rsidP="00C64715">
      <w:pPr>
        <w:spacing w:after="240"/>
        <w:rPr>
          <w:noProof/>
          <w:lang w:val="es-EC" w:eastAsia="es-EC"/>
        </w:rPr>
      </w:pPr>
    </w:p>
    <w:p w:rsidR="00935E66" w:rsidRDefault="00935E66" w:rsidP="00C64715">
      <w:pPr>
        <w:spacing w:after="240"/>
        <w:rPr>
          <w:noProof/>
          <w:lang w:val="es-EC" w:eastAsia="es-EC"/>
        </w:rPr>
      </w:pPr>
    </w:p>
    <w:p w:rsidR="00935E66" w:rsidRDefault="00935E66" w:rsidP="00C64715">
      <w:pPr>
        <w:spacing w:after="240"/>
        <w:rPr>
          <w:noProof/>
          <w:lang w:val="es-EC" w:eastAsia="es-EC"/>
        </w:rPr>
      </w:pPr>
    </w:p>
    <w:p w:rsidR="00532D26" w:rsidRDefault="00532D26" w:rsidP="00C64715">
      <w:pPr>
        <w:spacing w:after="240"/>
        <w:rPr>
          <w:noProof/>
          <w:lang w:val="es-EC" w:eastAsia="es-EC"/>
        </w:rPr>
      </w:pPr>
    </w:p>
    <w:p w:rsidR="00633EAC" w:rsidRDefault="00633EAC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lastRenderedPageBreak/>
        <w:t>Personas naturales - Apertura</w:t>
      </w:r>
    </w:p>
    <w:p w:rsidR="00C64715" w:rsidRPr="00532D26" w:rsidRDefault="00DB5BEF" w:rsidP="00C64715">
      <w:pPr>
        <w:spacing w:after="240"/>
        <w:rPr>
          <w:b/>
          <w:noProof/>
          <w:lang w:val="es-EC" w:eastAsia="es-EC"/>
        </w:rPr>
      </w:pPr>
      <w:r w:rsidRPr="00532D26">
        <w:rPr>
          <w:b/>
          <w:noProof/>
          <w:lang w:val="es-EC" w:eastAsia="es-EC"/>
        </w:rPr>
        <w:t>Ir a la ruta Clientes/Personas Naturales/Apertura</w:t>
      </w:r>
    </w:p>
    <w:p w:rsidR="00C64715" w:rsidRPr="00C64715" w:rsidRDefault="00DB5BEF" w:rsidP="00DB5BEF">
      <w:pPr>
        <w:spacing w:after="240"/>
        <w:jc w:val="center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B19628" wp14:editId="6EDA2F55">
                <wp:simplePos x="0" y="0"/>
                <wp:positionH relativeFrom="column">
                  <wp:posOffset>2014196</wp:posOffset>
                </wp:positionH>
                <wp:positionV relativeFrom="paragraph">
                  <wp:posOffset>153518</wp:posOffset>
                </wp:positionV>
                <wp:extent cx="1748332" cy="87782"/>
                <wp:effectExtent l="0" t="0" r="23495" b="2667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332" cy="87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158.6pt;margin-top:12.1pt;width:137.65pt;height: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" filled="f" strokecolor="red" strokeweight="2pt"/>
            </w:pict>
          </mc:Fallback>
        </mc:AlternateContent>
      </w:r>
      <w:r w:rsidR="00C64715">
        <w:rPr>
          <w:noProof/>
          <w:lang w:val="es-EC" w:eastAsia="es-EC"/>
        </w:rPr>
        <w:drawing>
          <wp:inline distT="0" distB="0" distL="0" distR="0" wp14:anchorId="4356AF90" wp14:editId="6F99FF80">
            <wp:extent cx="2070202" cy="2433887"/>
            <wp:effectExtent l="0" t="0" r="635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70894" b="39161"/>
                    <a:stretch/>
                  </pic:blipFill>
                  <pic:spPr bwMode="auto">
                    <a:xfrm>
                      <a:off x="0" y="0"/>
                      <a:ext cx="2070537" cy="243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8AE" w:rsidRDefault="00532D26" w:rsidP="00F662B0">
      <w:pPr>
        <w:spacing w:after="240"/>
        <w:rPr>
          <w:noProof/>
          <w:lang w:val="es-EC" w:eastAsia="es-EC"/>
        </w:rPr>
      </w:pPr>
      <w:r>
        <w:rPr>
          <w:noProof/>
          <w:lang w:eastAsia="es-EC"/>
        </w:rPr>
        <w:t>L</w:t>
      </w:r>
      <w:r w:rsidR="00D0194F">
        <w:rPr>
          <w:noProof/>
          <w:lang w:val="es-EC" w:eastAsia="es-EC"/>
        </w:rPr>
        <w:t>lenar los campos obligatorios y SELECCIONAR</w:t>
      </w:r>
      <w:r>
        <w:rPr>
          <w:noProof/>
          <w:lang w:val="es-EC" w:eastAsia="es-EC"/>
        </w:rPr>
        <w:t xml:space="preserve"> el tipo de </w:t>
      </w:r>
      <w:r w:rsidR="00E9166F">
        <w:rPr>
          <w:noProof/>
          <w:lang w:val="es-EC" w:eastAsia="es-EC"/>
        </w:rPr>
        <w:t xml:space="preserve">persona USUARIO, seleccionar </w:t>
      </w:r>
      <w:r>
        <w:rPr>
          <w:noProof/>
          <w:lang w:val="es-EC" w:eastAsia="es-EC"/>
        </w:rPr>
        <w:t>el botón Transmitir.</w:t>
      </w:r>
    </w:p>
    <w:p w:rsidR="00F662B0" w:rsidRDefault="00633EAC" w:rsidP="00F662B0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B0B93" wp14:editId="52C7E509">
                <wp:simplePos x="0" y="0"/>
                <wp:positionH relativeFrom="column">
                  <wp:posOffset>4584065</wp:posOffset>
                </wp:positionH>
                <wp:positionV relativeFrom="paragraph">
                  <wp:posOffset>2400604</wp:posOffset>
                </wp:positionV>
                <wp:extent cx="285115" cy="255905"/>
                <wp:effectExtent l="0" t="0" r="19685" b="1079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55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360.95pt;margin-top:189pt;width:22.45pt;height:2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" filled="f" strokecolor="red" strokeweight="2pt"/>
            </w:pict>
          </mc:Fallback>
        </mc:AlternateContent>
      </w:r>
      <w:r w:rsidR="00532D2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6EAC0" wp14:editId="15C8B66C">
                <wp:simplePos x="0" y="0"/>
                <wp:positionH relativeFrom="column">
                  <wp:posOffset>353060</wp:posOffset>
                </wp:positionH>
                <wp:positionV relativeFrom="paragraph">
                  <wp:posOffset>2268524</wp:posOffset>
                </wp:positionV>
                <wp:extent cx="1309370" cy="123825"/>
                <wp:effectExtent l="0" t="0" r="24130" b="2857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1 Rectángulo" o:spid="_x0000_s1026" style="position:absolute;margin-left:27.8pt;margin-top:178.6pt;width:103.1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" filled="f" strokecolor="red" strokeweight="2pt"/>
            </w:pict>
          </mc:Fallback>
        </mc:AlternateContent>
      </w:r>
      <w:r w:rsidR="00D0194F">
        <w:rPr>
          <w:noProof/>
          <w:lang w:val="es-EC" w:eastAsia="es-EC"/>
        </w:rPr>
        <w:drawing>
          <wp:inline distT="0" distB="0" distL="0" distR="0" wp14:anchorId="301C5FD5" wp14:editId="42C8714F">
            <wp:extent cx="5000117" cy="424144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856" cy="42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4F" w:rsidRDefault="00532D26" w:rsidP="00D0194F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>Se tendrá deshabilitada las opciones: Situación laboral, Cónyuge, Balances, Referencias personales, referencias económicas, propiedad</w:t>
      </w:r>
      <w:r w:rsidR="00FB2B5B">
        <w:rPr>
          <w:noProof/>
          <w:lang w:val="es-EC" w:eastAsia="es-EC"/>
        </w:rPr>
        <w:t>.</w:t>
      </w:r>
    </w:p>
    <w:p w:rsidR="00D0194F" w:rsidRDefault="00532D26" w:rsidP="00D0194F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DDAAAB" wp14:editId="05E94E19">
                <wp:simplePos x="0" y="0"/>
                <wp:positionH relativeFrom="column">
                  <wp:posOffset>4618406</wp:posOffset>
                </wp:positionH>
                <wp:positionV relativeFrom="paragraph">
                  <wp:posOffset>782625</wp:posOffset>
                </wp:positionV>
                <wp:extent cx="285293" cy="1653235"/>
                <wp:effectExtent l="0" t="0" r="19685" b="23495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1653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363.65pt;margin-top:61.6pt;width:22.45pt;height:13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" filled="f" strokecolor="red" strokeweight="2pt"/>
            </w:pict>
          </mc:Fallback>
        </mc:AlternateContent>
      </w:r>
      <w:r w:rsidR="00D0194F">
        <w:rPr>
          <w:noProof/>
          <w:lang w:val="es-EC" w:eastAsia="es-EC"/>
        </w:rPr>
        <w:drawing>
          <wp:inline distT="0" distB="0" distL="0" distR="0" wp14:anchorId="7453588F" wp14:editId="3C79687A">
            <wp:extent cx="5076748" cy="431046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269" cy="43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B0" w:rsidRDefault="00532D26" w:rsidP="00F662B0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t>En caso de que el cliente tenga el Tipo de persona Usuario, con estado civil Casado, no es obligatorio el registro de la información del conyuge, debido al requerimiento solicitado.</w:t>
      </w:r>
    </w:p>
    <w:p w:rsidR="00532D26" w:rsidRDefault="00532D26" w:rsidP="00F662B0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t>No se requiere imprimir la información del cliente que tenga el Tipo de persona Usuario (petición verbal del usuario</w:t>
      </w:r>
      <w:r w:rsidR="00FD6ACF">
        <w:rPr>
          <w:noProof/>
          <w:lang w:val="es-EC" w:eastAsia="es-EC"/>
        </w:rPr>
        <w:t xml:space="preserve"> Marjory Paredes</w:t>
      </w:r>
      <w:r>
        <w:rPr>
          <w:noProof/>
          <w:lang w:val="es-EC" w:eastAsia="es-EC"/>
        </w:rPr>
        <w:t>).</w:t>
      </w:r>
      <w:r w:rsidR="00FD6ACF">
        <w:rPr>
          <w:noProof/>
          <w:lang w:val="es-EC" w:eastAsia="es-EC"/>
        </w:rPr>
        <w:t xml:space="preserve"> Al intentar imprimir, se va a mostrar el siguiente mensaje, ya que se requiere información obligatoria para imprimir la relacion comercial.</w:t>
      </w:r>
    </w:p>
    <w:p w:rsidR="009447EC" w:rsidRDefault="00FD6ACF" w:rsidP="009447EC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 wp14:anchorId="4C775DBD" wp14:editId="1A53F474">
            <wp:extent cx="2663687" cy="1745174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78" cy="17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1A" w:rsidRDefault="0000091A" w:rsidP="009447EC">
      <w:pPr>
        <w:spacing w:after="240"/>
        <w:jc w:val="center"/>
        <w:rPr>
          <w:noProof/>
          <w:lang w:val="es-EC" w:eastAsia="es-EC"/>
        </w:rPr>
      </w:pPr>
    </w:p>
    <w:p w:rsidR="0000091A" w:rsidRDefault="0000091A" w:rsidP="009447EC">
      <w:pPr>
        <w:spacing w:after="240"/>
        <w:jc w:val="center"/>
        <w:rPr>
          <w:noProof/>
          <w:lang w:val="es-EC" w:eastAsia="es-EC"/>
        </w:rPr>
      </w:pPr>
    </w:p>
    <w:p w:rsidR="009447EC" w:rsidRPr="009447EC" w:rsidRDefault="009447EC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>Personas naturales - A</w:t>
      </w:r>
      <w:r w:rsidR="00E9166F">
        <w:rPr>
          <w:color w:val="auto"/>
        </w:rPr>
        <w:t>ct</w:t>
      </w:r>
      <w:r>
        <w:rPr>
          <w:color w:val="auto"/>
        </w:rPr>
        <w:t>ualización</w:t>
      </w:r>
    </w:p>
    <w:p w:rsidR="009447EC" w:rsidRDefault="009447EC" w:rsidP="009447EC">
      <w:pPr>
        <w:spacing w:after="240"/>
        <w:rPr>
          <w:b/>
          <w:noProof/>
          <w:lang w:val="es-EC" w:eastAsia="es-EC"/>
        </w:rPr>
      </w:pPr>
      <w:r w:rsidRPr="00532D26">
        <w:rPr>
          <w:b/>
          <w:noProof/>
          <w:lang w:val="es-EC" w:eastAsia="es-EC"/>
        </w:rPr>
        <w:t>Ir a la ruta Clientes/Personas Naturales/</w:t>
      </w:r>
      <w:r>
        <w:rPr>
          <w:b/>
          <w:noProof/>
          <w:lang w:val="es-EC" w:eastAsia="es-EC"/>
        </w:rPr>
        <w:t>Actualizar</w:t>
      </w:r>
    </w:p>
    <w:p w:rsidR="009447EC" w:rsidRDefault="009447EC" w:rsidP="009447EC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46A79D" wp14:editId="0298DDCC">
                <wp:simplePos x="0" y="0"/>
                <wp:positionH relativeFrom="column">
                  <wp:posOffset>3146808</wp:posOffset>
                </wp:positionH>
                <wp:positionV relativeFrom="paragraph">
                  <wp:posOffset>294784</wp:posOffset>
                </wp:positionV>
                <wp:extent cx="810883" cy="123825"/>
                <wp:effectExtent l="0" t="0" r="27940" b="28575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 Rectángulo" o:spid="_x0000_s1026" style="position:absolute;margin-left:247.8pt;margin-top:23.2pt;width:63.85pt;height: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3D819195" wp14:editId="2EBADCFF">
            <wp:extent cx="2329732" cy="27105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70307" b="38579"/>
                    <a:stretch/>
                  </pic:blipFill>
                  <pic:spPr bwMode="auto">
                    <a:xfrm>
                      <a:off x="0" y="0"/>
                      <a:ext cx="2334131" cy="27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7EC" w:rsidRDefault="009447EC" w:rsidP="009447EC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t>Seleccionar la Persona natural que tenga un Tipo de persona “USUARIO”.</w:t>
      </w:r>
    </w:p>
    <w:p w:rsidR="009447EC" w:rsidRDefault="009447EC" w:rsidP="009447EC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 wp14:anchorId="51BCE147" wp14:editId="561B34F0">
            <wp:extent cx="5511592" cy="3122762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31955"/>
                    <a:stretch/>
                  </pic:blipFill>
                  <pic:spPr bwMode="auto">
                    <a:xfrm>
                      <a:off x="0" y="0"/>
                      <a:ext cx="5510694" cy="312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7EC" w:rsidRDefault="009447EC" w:rsidP="009447EC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>La pantalla de actualización de Datos Personales, que se ingrese con rol 15 y tenga el Tipo de persona U (USUARIO), se visualiza con las siguientes opciones bloqueadas: Situación laboral, Cónyuge, Balances, Referencias personales, referencias económicas, propiedad.</w:t>
      </w:r>
    </w:p>
    <w:p w:rsidR="009447EC" w:rsidRDefault="009447EC" w:rsidP="009447EC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CAB45A" wp14:editId="3775C061">
                <wp:simplePos x="0" y="0"/>
                <wp:positionH relativeFrom="column">
                  <wp:posOffset>4795880</wp:posOffset>
                </wp:positionH>
                <wp:positionV relativeFrom="paragraph">
                  <wp:posOffset>921413</wp:posOffset>
                </wp:positionV>
                <wp:extent cx="318052" cy="1769745"/>
                <wp:effectExtent l="0" t="0" r="25400" b="20955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1769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4 Rectángulo" o:spid="_x0000_s1026" style="position:absolute;margin-left:377.65pt;margin-top:72.55pt;width:25.05pt;height:139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62216E" wp14:editId="3EA94AC8">
                <wp:simplePos x="0" y="0"/>
                <wp:positionH relativeFrom="column">
                  <wp:posOffset>160267</wp:posOffset>
                </wp:positionH>
                <wp:positionV relativeFrom="paragraph">
                  <wp:posOffset>2567333</wp:posOffset>
                </wp:positionV>
                <wp:extent cx="1431235" cy="123825"/>
                <wp:effectExtent l="0" t="0" r="17145" b="28575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3 Rectángulo" o:spid="_x0000_s1026" style="position:absolute;margin-left:12.6pt;margin-top:202.15pt;width:112.7pt;height: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7FA6C1FB" wp14:editId="3B6CA688">
            <wp:extent cx="5580380" cy="4888989"/>
            <wp:effectExtent l="0" t="0" r="127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EC" w:rsidRDefault="009447EC" w:rsidP="00935E66">
      <w:pPr>
        <w:spacing w:before="240"/>
        <w:rPr>
          <w:b/>
          <w:noProof/>
          <w:lang w:val="es-EC" w:eastAsia="es-EC"/>
        </w:rPr>
      </w:pPr>
    </w:p>
    <w:p w:rsidR="00935E66" w:rsidRDefault="00935E66" w:rsidP="00935E66">
      <w:pPr>
        <w:spacing w:before="240"/>
        <w:rPr>
          <w:noProof/>
          <w:lang w:val="es-EC" w:eastAsia="es-EC"/>
        </w:rPr>
      </w:pPr>
      <w:r>
        <w:rPr>
          <w:b/>
          <w:noProof/>
          <w:lang w:val="es-EC" w:eastAsia="es-EC"/>
        </w:rPr>
        <w:t>Validación</w:t>
      </w:r>
    </w:p>
    <w:p w:rsidR="00935E66" w:rsidRDefault="00935E66" w:rsidP="00935E66">
      <w:pPr>
        <w:spacing w:before="240"/>
        <w:rPr>
          <w:noProof/>
          <w:lang w:val="es-EC" w:eastAsia="es-EC"/>
        </w:rPr>
      </w:pPr>
      <w:r>
        <w:rPr>
          <w:noProof/>
          <w:lang w:val="es-EC" w:eastAsia="es-EC"/>
        </w:rPr>
        <w:t>“Puede pasar del Tipo de persona USUARIO a cualquier otro tipo de persona, pero no puede pasar de cualquier otro Tipo de persona a USUARIO”.</w:t>
      </w:r>
    </w:p>
    <w:p w:rsidR="00633EAC" w:rsidRDefault="00633EAC" w:rsidP="00633EAC">
      <w:pPr>
        <w:spacing w:after="240"/>
        <w:rPr>
          <w:noProof/>
          <w:lang w:val="es-EC" w:eastAsia="es-EC"/>
        </w:rPr>
      </w:pPr>
    </w:p>
    <w:p w:rsidR="00633EAC" w:rsidRPr="00633EAC" w:rsidRDefault="00633EAC" w:rsidP="00633EAC">
      <w:pPr>
        <w:spacing w:after="240"/>
        <w:rPr>
          <w:b/>
          <w:noProof/>
          <w:lang w:val="es-EC" w:eastAsia="es-EC"/>
        </w:rPr>
      </w:pPr>
      <w:r>
        <w:rPr>
          <w:noProof/>
          <w:lang w:val="es-EC" w:eastAsia="es-EC"/>
        </w:rPr>
        <w:t xml:space="preserve">Ingresar a </w:t>
      </w:r>
      <w:r w:rsidRPr="00633EAC">
        <w:rPr>
          <w:noProof/>
          <w:lang w:val="es-EC" w:eastAsia="es-EC"/>
        </w:rPr>
        <w:t xml:space="preserve">la ruta </w:t>
      </w:r>
      <w:r w:rsidRPr="00633EAC">
        <w:rPr>
          <w:b/>
          <w:i/>
          <w:noProof/>
          <w:lang w:val="es-EC" w:eastAsia="es-EC"/>
        </w:rPr>
        <w:t>Clientes/Personas Naturales/</w:t>
      </w:r>
      <w:r w:rsidR="009447EC">
        <w:rPr>
          <w:b/>
          <w:i/>
          <w:noProof/>
          <w:lang w:val="es-EC" w:eastAsia="es-EC"/>
        </w:rPr>
        <w:t>Actualizar</w:t>
      </w:r>
      <w:r>
        <w:rPr>
          <w:b/>
          <w:noProof/>
          <w:lang w:val="es-EC" w:eastAsia="es-EC"/>
        </w:rPr>
        <w:t>:</w:t>
      </w:r>
    </w:p>
    <w:p w:rsidR="00935E66" w:rsidRDefault="00935E66" w:rsidP="00A63CFA">
      <w:pPr>
        <w:pStyle w:val="Prrafodelista"/>
        <w:numPr>
          <w:ilvl w:val="0"/>
          <w:numId w:val="3"/>
        </w:numPr>
        <w:spacing w:before="240"/>
        <w:rPr>
          <w:noProof/>
          <w:lang w:val="es-EC" w:eastAsia="es-EC"/>
        </w:rPr>
      </w:pPr>
      <w:r>
        <w:rPr>
          <w:noProof/>
          <w:lang w:val="es-EC" w:eastAsia="es-EC"/>
        </w:rPr>
        <w:t>De cualquier Tipo de persona a USUARIO.</w:t>
      </w:r>
    </w:p>
    <w:p w:rsidR="00935E66" w:rsidRDefault="00935E66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7B769B" wp14:editId="418210B8">
                <wp:simplePos x="0" y="0"/>
                <wp:positionH relativeFrom="column">
                  <wp:posOffset>4501681</wp:posOffset>
                </wp:positionH>
                <wp:positionV relativeFrom="paragraph">
                  <wp:posOffset>2086168</wp:posOffset>
                </wp:positionV>
                <wp:extent cx="230587" cy="198783"/>
                <wp:effectExtent l="0" t="0" r="17145" b="1079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354.45pt;margin-top:164.25pt;width:18.1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838B6" wp14:editId="5D347E19">
                <wp:simplePos x="0" y="0"/>
                <wp:positionH relativeFrom="column">
                  <wp:posOffset>939165</wp:posOffset>
                </wp:positionH>
                <wp:positionV relativeFrom="paragraph">
                  <wp:posOffset>1966899</wp:posOffset>
                </wp:positionV>
                <wp:extent cx="803082" cy="123825"/>
                <wp:effectExtent l="0" t="0" r="16510" b="2857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26" style="position:absolute;margin-left:73.95pt;margin-top:154.85pt;width:63.2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41D67912" wp14:editId="5BEF8845">
            <wp:extent cx="4389794" cy="378482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0769" cy="37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EC" w:rsidRDefault="009447EC" w:rsidP="009447EC">
      <w:pPr>
        <w:pStyle w:val="Prrafodelista"/>
        <w:spacing w:before="240"/>
        <w:ind w:left="720"/>
        <w:rPr>
          <w:noProof/>
          <w:lang w:val="es-EC" w:eastAsia="es-EC"/>
        </w:rPr>
      </w:pPr>
      <w:r>
        <w:rPr>
          <w:noProof/>
          <w:lang w:val="es-EC" w:eastAsia="es-EC"/>
        </w:rPr>
        <w:t>Emisión de mensaje de error.</w:t>
      </w:r>
    </w:p>
    <w:p w:rsidR="00935E66" w:rsidRDefault="009447EC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64A77E" wp14:editId="787A6FFA">
                <wp:simplePos x="0" y="0"/>
                <wp:positionH relativeFrom="column">
                  <wp:posOffset>4364659</wp:posOffset>
                </wp:positionH>
                <wp:positionV relativeFrom="paragraph">
                  <wp:posOffset>2868930</wp:posOffset>
                </wp:positionV>
                <wp:extent cx="445135" cy="123825"/>
                <wp:effectExtent l="0" t="0" r="12065" b="2857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343.65pt;margin-top:225.9pt;width:35.05pt;height: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94F600" wp14:editId="5AAE3644">
                <wp:simplePos x="0" y="0"/>
                <wp:positionH relativeFrom="column">
                  <wp:posOffset>1019175</wp:posOffset>
                </wp:positionH>
                <wp:positionV relativeFrom="paragraph">
                  <wp:posOffset>2034871</wp:posOffset>
                </wp:positionV>
                <wp:extent cx="802640" cy="123825"/>
                <wp:effectExtent l="0" t="0" r="16510" b="28575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80.25pt;margin-top:160.25pt;width:63.2pt;height: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" filled="f" strokecolor="red" strokeweight="2pt"/>
            </w:pict>
          </mc:Fallback>
        </mc:AlternateContent>
      </w:r>
      <w:r w:rsidR="00935E66">
        <w:rPr>
          <w:noProof/>
          <w:lang w:val="es-EC" w:eastAsia="es-EC"/>
        </w:rPr>
        <w:drawing>
          <wp:inline distT="0" distB="0" distL="0" distR="0" wp14:anchorId="72C80332" wp14:editId="7E2F88ED">
            <wp:extent cx="4200939" cy="36257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997" cy="36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CF" w:rsidRDefault="007254CF" w:rsidP="007254CF">
      <w:pPr>
        <w:pStyle w:val="Prrafodelista"/>
        <w:spacing w:before="240"/>
        <w:ind w:left="72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 xml:space="preserve">El valor del campo Tipo de persona, retorna a lo que </w:t>
      </w:r>
      <w:r w:rsidR="009447EC">
        <w:rPr>
          <w:noProof/>
          <w:lang w:val="es-EC" w:eastAsia="es-EC"/>
        </w:rPr>
        <w:t>tení</w:t>
      </w:r>
      <w:r>
        <w:rPr>
          <w:noProof/>
          <w:lang w:val="es-EC" w:eastAsia="es-EC"/>
        </w:rPr>
        <w:t>a registrado.</w:t>
      </w:r>
    </w:p>
    <w:p w:rsidR="007254CF" w:rsidRDefault="007254CF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A4DE5E" wp14:editId="4FF36FC6">
                <wp:simplePos x="0" y="0"/>
                <wp:positionH relativeFrom="column">
                  <wp:posOffset>716280</wp:posOffset>
                </wp:positionH>
                <wp:positionV relativeFrom="paragraph">
                  <wp:posOffset>2345386</wp:posOffset>
                </wp:positionV>
                <wp:extent cx="906449" cy="119270"/>
                <wp:effectExtent l="0" t="0" r="27305" b="14605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449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 Rectángulo" o:spid="_x0000_s1026" style="position:absolute;margin-left:56.4pt;margin-top:184.7pt;width:71.35pt;height: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4913DE8A" wp14:editId="1A4D30BF">
            <wp:extent cx="4883703" cy="42062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452" cy="42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6B18A2" w:rsidRDefault="006B18A2" w:rsidP="00935E66">
      <w:pPr>
        <w:pStyle w:val="Prrafodelista"/>
        <w:spacing w:before="240"/>
        <w:ind w:left="720"/>
        <w:jc w:val="center"/>
        <w:rPr>
          <w:noProof/>
          <w:lang w:val="es-EC" w:eastAsia="es-EC"/>
        </w:rPr>
      </w:pPr>
    </w:p>
    <w:p w:rsidR="00935E66" w:rsidRDefault="00935E66" w:rsidP="00A63CFA">
      <w:pPr>
        <w:pStyle w:val="Prrafodelista"/>
        <w:numPr>
          <w:ilvl w:val="0"/>
          <w:numId w:val="3"/>
        </w:numPr>
        <w:spacing w:before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>De Tipo de persona USUARIO a cualquier otro tipo de persona.</w:t>
      </w:r>
    </w:p>
    <w:p w:rsidR="007254CF" w:rsidRDefault="006B18A2" w:rsidP="006B18A2">
      <w:pPr>
        <w:spacing w:before="240"/>
        <w:ind w:left="36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53D659" wp14:editId="1152C856">
                <wp:simplePos x="0" y="0"/>
                <wp:positionH relativeFrom="column">
                  <wp:posOffset>518077</wp:posOffset>
                </wp:positionH>
                <wp:positionV relativeFrom="paragraph">
                  <wp:posOffset>2408942</wp:posOffset>
                </wp:positionV>
                <wp:extent cx="962108" cy="119270"/>
                <wp:effectExtent l="0" t="0" r="28575" b="1460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08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5 Rectángulo" o:spid="_x0000_s1026" style="position:absolute;margin-left:40.8pt;margin-top:189.7pt;width:75.75pt;height: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2FDC40F8" wp14:editId="2FB526A3">
            <wp:extent cx="5049078" cy="4334964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7779" cy="4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EC" w:rsidRDefault="009447EC" w:rsidP="006B18A2">
      <w:pPr>
        <w:spacing w:before="240"/>
        <w:ind w:left="360"/>
        <w:jc w:val="center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</w:p>
    <w:p w:rsidR="009447EC" w:rsidRDefault="009447EC" w:rsidP="009447EC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>Al “Transmitir”, registra el valor del Tipo de persona actualizado.</w:t>
      </w:r>
    </w:p>
    <w:p w:rsidR="00EF54B9" w:rsidRDefault="00633EAC" w:rsidP="00633EAC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980C10" wp14:editId="0B139B48">
                <wp:simplePos x="0" y="0"/>
                <wp:positionH relativeFrom="column">
                  <wp:posOffset>4374460</wp:posOffset>
                </wp:positionH>
                <wp:positionV relativeFrom="paragraph">
                  <wp:posOffset>2213389</wp:posOffset>
                </wp:positionV>
                <wp:extent cx="246490" cy="222637"/>
                <wp:effectExtent l="0" t="0" r="20320" b="25400"/>
                <wp:wrapNone/>
                <wp:docPr id="39" name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9 Rectángulo" o:spid="_x0000_s1026" style="position:absolute;margin-left:344.45pt;margin-top:174.3pt;width:19.4pt;height:17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9F2925" wp14:editId="25FA6EFF">
                <wp:simplePos x="0" y="0"/>
                <wp:positionH relativeFrom="column">
                  <wp:posOffset>541931</wp:posOffset>
                </wp:positionH>
                <wp:positionV relativeFrom="paragraph">
                  <wp:posOffset>2094120</wp:posOffset>
                </wp:positionV>
                <wp:extent cx="1097280" cy="119270"/>
                <wp:effectExtent l="0" t="0" r="26670" b="14605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8 Rectángulo" o:spid="_x0000_s1026" style="position:absolute;margin-left:42.65pt;margin-top:164.9pt;width:86.4pt;height: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1380FE76" wp14:editId="56AEB5D4">
            <wp:extent cx="4691270" cy="4012899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3885" cy="40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43" w:rsidRDefault="003A7043" w:rsidP="00633EAC">
      <w:pPr>
        <w:spacing w:after="240"/>
        <w:jc w:val="center"/>
        <w:rPr>
          <w:noProof/>
          <w:lang w:val="es-EC" w:eastAsia="es-EC"/>
        </w:rPr>
      </w:pPr>
    </w:p>
    <w:p w:rsidR="001A4558" w:rsidRDefault="001A4558" w:rsidP="00A63CFA">
      <w:pPr>
        <w:pStyle w:val="Subttulo"/>
        <w:numPr>
          <w:ilvl w:val="1"/>
          <w:numId w:val="2"/>
        </w:numPr>
        <w:spacing w:after="240"/>
        <w:rPr>
          <w:color w:val="auto"/>
        </w:rPr>
      </w:pPr>
      <w:r>
        <w:rPr>
          <w:color w:val="auto"/>
        </w:rPr>
        <w:t xml:space="preserve">Personas </w:t>
      </w:r>
      <w:r w:rsidR="003A7043">
        <w:rPr>
          <w:color w:val="auto"/>
        </w:rPr>
        <w:t>Jurídicas</w:t>
      </w:r>
      <w:r>
        <w:rPr>
          <w:color w:val="auto"/>
        </w:rPr>
        <w:t xml:space="preserve"> - Apertura</w:t>
      </w:r>
    </w:p>
    <w:p w:rsidR="001A4558" w:rsidRDefault="001A4558" w:rsidP="001A4558">
      <w:pPr>
        <w:spacing w:after="240"/>
        <w:rPr>
          <w:b/>
          <w:noProof/>
          <w:lang w:val="es-EC" w:eastAsia="es-EC"/>
        </w:rPr>
      </w:pPr>
      <w:r w:rsidRPr="00532D26">
        <w:rPr>
          <w:b/>
          <w:noProof/>
          <w:lang w:val="es-EC" w:eastAsia="es-EC"/>
        </w:rPr>
        <w:t xml:space="preserve">Ir a la </w:t>
      </w:r>
      <w:r>
        <w:rPr>
          <w:b/>
          <w:noProof/>
          <w:lang w:val="es-EC" w:eastAsia="es-EC"/>
        </w:rPr>
        <w:t>ruta Clientes/Personas Jurídicas</w:t>
      </w:r>
      <w:r w:rsidRPr="00532D26">
        <w:rPr>
          <w:b/>
          <w:noProof/>
          <w:lang w:val="es-EC" w:eastAsia="es-EC"/>
        </w:rPr>
        <w:t>/Apertura</w:t>
      </w:r>
    </w:p>
    <w:p w:rsidR="001A4558" w:rsidRDefault="001A4558" w:rsidP="001A4558">
      <w:pPr>
        <w:spacing w:after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CB62E4" wp14:editId="0A9DC15D">
                <wp:simplePos x="0" y="0"/>
                <wp:positionH relativeFrom="column">
                  <wp:posOffset>2044727</wp:posOffset>
                </wp:positionH>
                <wp:positionV relativeFrom="paragraph">
                  <wp:posOffset>286275</wp:posOffset>
                </wp:positionV>
                <wp:extent cx="1510747" cy="118745"/>
                <wp:effectExtent l="0" t="0" r="13335" b="14605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7" cy="118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1 Rectángulo" o:spid="_x0000_s1026" style="position:absolute;margin-left:161pt;margin-top:22.55pt;width:118.95pt;height: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24CC492B" wp14:editId="5E0CC295">
            <wp:extent cx="2266887" cy="1033670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70571" b="76142"/>
                    <a:stretch/>
                  </pic:blipFill>
                  <pic:spPr bwMode="auto">
                    <a:xfrm>
                      <a:off x="0" y="0"/>
                      <a:ext cx="2272779" cy="103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66F" w:rsidRDefault="00E9166F" w:rsidP="00E9166F">
      <w:pPr>
        <w:spacing w:after="240"/>
        <w:rPr>
          <w:noProof/>
          <w:lang w:val="es-EC" w:eastAsia="es-EC"/>
        </w:rPr>
      </w:pPr>
      <w:r>
        <w:rPr>
          <w:noProof/>
          <w:lang w:eastAsia="es-EC"/>
        </w:rPr>
        <w:t>L</w:t>
      </w:r>
      <w:r>
        <w:rPr>
          <w:noProof/>
          <w:lang w:val="es-EC" w:eastAsia="es-EC"/>
        </w:rPr>
        <w:t>lenar los campos obligatorios y SELECCIONAR el tipo de persona USUARIO, seleccionar el botón Transmitir.</w:t>
      </w:r>
    </w:p>
    <w:p w:rsidR="001A4558" w:rsidRDefault="001A4558" w:rsidP="001A4558">
      <w:pPr>
        <w:spacing w:after="240"/>
        <w:rPr>
          <w:noProof/>
          <w:lang w:val="es-EC" w:eastAsia="es-EC"/>
        </w:rPr>
      </w:pPr>
    </w:p>
    <w:p w:rsidR="00EF54B9" w:rsidRDefault="007E1DCA" w:rsidP="00E9166F">
      <w:pPr>
        <w:spacing w:after="240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CFFE51" wp14:editId="2A5C2765">
                <wp:simplePos x="0" y="0"/>
                <wp:positionH relativeFrom="column">
                  <wp:posOffset>3758565</wp:posOffset>
                </wp:positionH>
                <wp:positionV relativeFrom="paragraph">
                  <wp:posOffset>2839720</wp:posOffset>
                </wp:positionV>
                <wp:extent cx="390525" cy="381000"/>
                <wp:effectExtent l="0" t="0" r="28575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26" style="position:absolute;margin-left:295.95pt;margin-top:223.6pt;width:30.75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" filled="f" strokecolor="red" strokeweight="2pt"/>
            </w:pict>
          </mc:Fallback>
        </mc:AlternateContent>
      </w:r>
      <w:r w:rsidR="00E9166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83E12F" wp14:editId="1B62B53F">
                <wp:simplePos x="0" y="0"/>
                <wp:positionH relativeFrom="column">
                  <wp:posOffset>139065</wp:posOffset>
                </wp:positionH>
                <wp:positionV relativeFrom="paragraph">
                  <wp:posOffset>3201670</wp:posOffset>
                </wp:positionV>
                <wp:extent cx="1343025" cy="158750"/>
                <wp:effectExtent l="0" t="0" r="28575" b="12700"/>
                <wp:wrapNone/>
                <wp:docPr id="44" name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4 Rectángulo" o:spid="_x0000_s1026" style="position:absolute;margin-left:10.95pt;margin-top:252.1pt;width:105.75pt;height:1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" filled="f" strokecolor="red" strokeweight="2pt"/>
            </w:pict>
          </mc:Fallback>
        </mc:AlternateContent>
      </w:r>
      <w:r w:rsidR="00E9166F">
        <w:rPr>
          <w:noProof/>
          <w:lang w:val="es-EC" w:eastAsia="es-EC"/>
        </w:rPr>
        <w:drawing>
          <wp:inline distT="0" distB="0" distL="0" distR="0" wp14:anchorId="2F8F9F9A" wp14:editId="57F4D124">
            <wp:extent cx="4752975" cy="423400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040" cy="423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6F" w:rsidRDefault="00E9166F" w:rsidP="00E9166F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t>Se tendrá deshabilitada las opciones: Situación laboral, Cónyuge, Balances, Referencias personales, referencias económicas, propiedad.</w:t>
      </w:r>
    </w:p>
    <w:p w:rsidR="007E1DCA" w:rsidRDefault="007E1DCA" w:rsidP="00E9166F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509977" wp14:editId="331C4D23">
                <wp:simplePos x="0" y="0"/>
                <wp:positionH relativeFrom="column">
                  <wp:posOffset>4463415</wp:posOffset>
                </wp:positionH>
                <wp:positionV relativeFrom="paragraph">
                  <wp:posOffset>1296670</wp:posOffset>
                </wp:positionV>
                <wp:extent cx="390525" cy="1990725"/>
                <wp:effectExtent l="0" t="0" r="28575" b="28575"/>
                <wp:wrapNone/>
                <wp:docPr id="50" name="5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99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0 Rectángulo" o:spid="_x0000_s1026" style="position:absolute;margin-left:351.45pt;margin-top:102.1pt;width:30.75pt;height:156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17FD55C8" wp14:editId="6CD0887C">
            <wp:extent cx="5580380" cy="4970440"/>
            <wp:effectExtent l="0" t="0" r="127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CA" w:rsidRDefault="007E1DCA" w:rsidP="007E1DCA">
      <w:pPr>
        <w:spacing w:after="240"/>
        <w:rPr>
          <w:noProof/>
          <w:lang w:val="es-EC" w:eastAsia="es-EC"/>
        </w:rPr>
      </w:pPr>
      <w:r>
        <w:rPr>
          <w:noProof/>
          <w:lang w:val="es-EC" w:eastAsia="es-EC"/>
        </w:rPr>
        <w:t>No se requiere imprimir la información del cliente que tenga el Tipo de persona Usuario (petición verbal del usuario Marjory Paredes). Al intentar imprimir, se va a mostrar el siguiente mensaje, ya que se requiere información obligatoria para imprimir la relacion comercial.</w:t>
      </w:r>
    </w:p>
    <w:p w:rsidR="00E9166F" w:rsidRDefault="007E1DCA" w:rsidP="007E1DCA">
      <w:pPr>
        <w:spacing w:after="24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C0ED392" wp14:editId="7112B19A">
            <wp:extent cx="2914650" cy="141178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39" w:rsidRDefault="00980739" w:rsidP="00980739">
      <w:pPr>
        <w:spacing w:after="240"/>
        <w:rPr>
          <w:lang w:val="es-EC"/>
        </w:rPr>
      </w:pPr>
    </w:p>
    <w:p w:rsidR="00980739" w:rsidRDefault="00980739" w:rsidP="00980739">
      <w:pPr>
        <w:spacing w:after="240"/>
        <w:rPr>
          <w:lang w:val="es-EC"/>
        </w:rPr>
      </w:pPr>
    </w:p>
    <w:p w:rsidR="00980739" w:rsidRPr="009447EC" w:rsidRDefault="00980739" w:rsidP="00A63CFA">
      <w:pPr>
        <w:pStyle w:val="Subttulo"/>
        <w:numPr>
          <w:ilvl w:val="1"/>
          <w:numId w:val="4"/>
        </w:numPr>
        <w:spacing w:after="240"/>
        <w:rPr>
          <w:color w:val="auto"/>
        </w:rPr>
      </w:pPr>
      <w:r>
        <w:rPr>
          <w:color w:val="auto"/>
        </w:rPr>
        <w:lastRenderedPageBreak/>
        <w:t>Personas juridicas - Actualización</w:t>
      </w:r>
    </w:p>
    <w:p w:rsidR="00980739" w:rsidRDefault="00980739" w:rsidP="00980739">
      <w:pPr>
        <w:spacing w:after="240"/>
        <w:rPr>
          <w:b/>
          <w:noProof/>
          <w:lang w:val="es-EC" w:eastAsia="es-EC"/>
        </w:rPr>
      </w:pPr>
      <w:r w:rsidRPr="00532D26">
        <w:rPr>
          <w:b/>
          <w:noProof/>
          <w:lang w:val="es-EC" w:eastAsia="es-EC"/>
        </w:rPr>
        <w:t xml:space="preserve">Ir a la ruta Clientes/Personas </w:t>
      </w:r>
      <w:r>
        <w:rPr>
          <w:b/>
          <w:noProof/>
          <w:lang w:val="es-EC" w:eastAsia="es-EC"/>
        </w:rPr>
        <w:t>Jurídicas</w:t>
      </w:r>
      <w:r w:rsidRPr="00532D26">
        <w:rPr>
          <w:b/>
          <w:noProof/>
          <w:lang w:val="es-EC" w:eastAsia="es-EC"/>
        </w:rPr>
        <w:t>/</w:t>
      </w:r>
      <w:r>
        <w:rPr>
          <w:b/>
          <w:noProof/>
          <w:lang w:val="es-EC" w:eastAsia="es-EC"/>
        </w:rPr>
        <w:t>Actualizar</w:t>
      </w:r>
    </w:p>
    <w:p w:rsidR="00980739" w:rsidRDefault="00980739" w:rsidP="00980739">
      <w:pPr>
        <w:spacing w:after="240"/>
        <w:rPr>
          <w:lang w:val="es-EC"/>
        </w:rPr>
      </w:pPr>
      <w:r>
        <w:rPr>
          <w:lang w:val="es-EC"/>
        </w:rPr>
        <w:t>Los registros con Tipo persona USUARIO, se visualizará las opciones: Legal, Balances, Propiedad, R. Economico y Accionistas bloqueadas.</w:t>
      </w:r>
    </w:p>
    <w:p w:rsidR="00980739" w:rsidRDefault="00980739" w:rsidP="00980739">
      <w:pPr>
        <w:spacing w:after="240"/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23916E" wp14:editId="0B8EFD8F">
                <wp:simplePos x="0" y="0"/>
                <wp:positionH relativeFrom="column">
                  <wp:posOffset>3701415</wp:posOffset>
                </wp:positionH>
                <wp:positionV relativeFrom="paragraph">
                  <wp:posOffset>803910</wp:posOffset>
                </wp:positionV>
                <wp:extent cx="276225" cy="1276350"/>
                <wp:effectExtent l="0" t="0" r="28575" b="19050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4 Rectángulo" o:spid="_x0000_s1026" style="position:absolute;margin-left:291.45pt;margin-top:63.3pt;width:21.75pt;height:10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A20D33" wp14:editId="6EE1247B">
                <wp:simplePos x="0" y="0"/>
                <wp:positionH relativeFrom="column">
                  <wp:posOffset>1015365</wp:posOffset>
                </wp:positionH>
                <wp:positionV relativeFrom="paragraph">
                  <wp:posOffset>2375535</wp:posOffset>
                </wp:positionV>
                <wp:extent cx="981075" cy="95250"/>
                <wp:effectExtent l="0" t="0" r="28575" b="19050"/>
                <wp:wrapNone/>
                <wp:docPr id="53" name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3 Rectángulo" o:spid="_x0000_s1026" style="position:absolute;margin-left:79.95pt;margin-top:187.05pt;width:77.25pt;height: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4E418369" wp14:editId="425B2F3B">
            <wp:extent cx="3743325" cy="3122403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257" cy="31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39" w:rsidRDefault="00980739" w:rsidP="00980739">
      <w:pPr>
        <w:spacing w:after="240"/>
        <w:rPr>
          <w:lang w:val="es-EC"/>
        </w:rPr>
      </w:pPr>
      <w:r>
        <w:rPr>
          <w:lang w:val="es-EC"/>
        </w:rPr>
        <w:t xml:space="preserve">Los registros con </w:t>
      </w:r>
      <w:r w:rsidR="00B34621">
        <w:rPr>
          <w:lang w:val="es-EC"/>
        </w:rPr>
        <w:t xml:space="preserve">cualquier </w:t>
      </w:r>
      <w:r>
        <w:rPr>
          <w:lang w:val="es-EC"/>
        </w:rPr>
        <w:t>Tipo</w:t>
      </w:r>
      <w:r w:rsidR="00B34621">
        <w:rPr>
          <w:lang w:val="es-EC"/>
        </w:rPr>
        <w:t xml:space="preserve"> de</w:t>
      </w:r>
      <w:r>
        <w:rPr>
          <w:lang w:val="es-EC"/>
        </w:rPr>
        <w:t xml:space="preserve"> persona, se visualizará</w:t>
      </w:r>
      <w:r w:rsidR="00B34621">
        <w:rPr>
          <w:lang w:val="es-EC"/>
        </w:rPr>
        <w:t xml:space="preserve"> todas las opciones habilitadas. </w:t>
      </w:r>
    </w:p>
    <w:p w:rsidR="00980739" w:rsidRDefault="00980739" w:rsidP="00980739">
      <w:pPr>
        <w:spacing w:after="240"/>
        <w:rPr>
          <w:lang w:val="es-EC"/>
        </w:rPr>
      </w:pPr>
    </w:p>
    <w:p w:rsidR="00980739" w:rsidRDefault="00B34621" w:rsidP="00980739">
      <w:pPr>
        <w:spacing w:after="24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EB5972" wp14:editId="57D341A1">
                <wp:simplePos x="0" y="0"/>
                <wp:positionH relativeFrom="column">
                  <wp:posOffset>1110615</wp:posOffset>
                </wp:positionH>
                <wp:positionV relativeFrom="paragraph">
                  <wp:posOffset>2277745</wp:posOffset>
                </wp:positionV>
                <wp:extent cx="914400" cy="95250"/>
                <wp:effectExtent l="0" t="0" r="19050" b="19050"/>
                <wp:wrapNone/>
                <wp:docPr id="56" name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6 Rectángulo" o:spid="_x0000_s1026" style="position:absolute;margin-left:87.45pt;margin-top:179.35pt;width:1in;height: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DB986F" wp14:editId="5C73936B">
                <wp:simplePos x="0" y="0"/>
                <wp:positionH relativeFrom="column">
                  <wp:posOffset>3663315</wp:posOffset>
                </wp:positionH>
                <wp:positionV relativeFrom="paragraph">
                  <wp:posOffset>753745</wp:posOffset>
                </wp:positionV>
                <wp:extent cx="276225" cy="1228725"/>
                <wp:effectExtent l="0" t="0" r="28575" b="2857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228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7 Rectángulo" o:spid="_x0000_s1026" style="position:absolute;margin-left:288.45pt;margin-top:59.35pt;width:21.75pt;height:96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" filled="f" strokecolor="red" strokeweight="2pt"/>
            </w:pict>
          </mc:Fallback>
        </mc:AlternateContent>
      </w:r>
      <w:r w:rsidR="00980739">
        <w:rPr>
          <w:noProof/>
          <w:lang w:val="es-EC" w:eastAsia="es-EC"/>
        </w:rPr>
        <w:drawing>
          <wp:inline distT="0" distB="0" distL="0" distR="0" wp14:anchorId="0AD1C5FA" wp14:editId="3AAA431E">
            <wp:extent cx="3609975" cy="3003001"/>
            <wp:effectExtent l="0" t="0" r="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853" cy="30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39" w:rsidRDefault="00980739" w:rsidP="00980739">
      <w:pPr>
        <w:spacing w:after="240"/>
        <w:rPr>
          <w:lang w:val="es-EC"/>
        </w:rPr>
      </w:pPr>
    </w:p>
    <w:p w:rsidR="0068457A" w:rsidRDefault="0068457A" w:rsidP="0068457A">
      <w:pPr>
        <w:spacing w:before="240"/>
        <w:rPr>
          <w:noProof/>
          <w:lang w:val="es-EC" w:eastAsia="es-EC"/>
        </w:rPr>
      </w:pPr>
      <w:r>
        <w:rPr>
          <w:b/>
          <w:noProof/>
          <w:lang w:val="es-EC" w:eastAsia="es-EC"/>
        </w:rPr>
        <w:t>Validación</w:t>
      </w:r>
    </w:p>
    <w:p w:rsidR="0068457A" w:rsidRDefault="0068457A" w:rsidP="0068457A">
      <w:pPr>
        <w:spacing w:before="240"/>
        <w:rPr>
          <w:noProof/>
          <w:lang w:val="es-EC" w:eastAsia="es-EC"/>
        </w:rPr>
      </w:pPr>
      <w:r>
        <w:rPr>
          <w:noProof/>
          <w:lang w:val="es-EC" w:eastAsia="es-EC"/>
        </w:rPr>
        <w:t>“Puede pasar del Tipo de persona USUARIO a cualquier otro tipo de persona, pero no puede pasar de cualquier otro Tipo de persona a USUARIO”.</w:t>
      </w:r>
    </w:p>
    <w:p w:rsidR="0068457A" w:rsidRDefault="0068457A" w:rsidP="0068457A">
      <w:pPr>
        <w:spacing w:after="240"/>
        <w:rPr>
          <w:noProof/>
          <w:lang w:val="es-EC" w:eastAsia="es-EC"/>
        </w:rPr>
      </w:pPr>
    </w:p>
    <w:p w:rsidR="0068457A" w:rsidRPr="00633EAC" w:rsidRDefault="0068457A" w:rsidP="0068457A">
      <w:pPr>
        <w:spacing w:after="240"/>
        <w:rPr>
          <w:b/>
          <w:noProof/>
          <w:lang w:val="es-EC" w:eastAsia="es-EC"/>
        </w:rPr>
      </w:pPr>
      <w:r>
        <w:rPr>
          <w:noProof/>
          <w:lang w:val="es-EC" w:eastAsia="es-EC"/>
        </w:rPr>
        <w:t xml:space="preserve">Ingresar a </w:t>
      </w:r>
      <w:r w:rsidRPr="00633EAC">
        <w:rPr>
          <w:noProof/>
          <w:lang w:val="es-EC" w:eastAsia="es-EC"/>
        </w:rPr>
        <w:t xml:space="preserve">la ruta </w:t>
      </w:r>
      <w:r w:rsidRPr="00633EAC">
        <w:rPr>
          <w:b/>
          <w:i/>
          <w:noProof/>
          <w:lang w:val="es-EC" w:eastAsia="es-EC"/>
        </w:rPr>
        <w:t xml:space="preserve">Clientes/Personas </w:t>
      </w:r>
      <w:r>
        <w:rPr>
          <w:b/>
          <w:i/>
          <w:noProof/>
          <w:lang w:val="es-EC" w:eastAsia="es-EC"/>
        </w:rPr>
        <w:t>Jurídicas</w:t>
      </w:r>
      <w:r w:rsidRPr="00633EAC">
        <w:rPr>
          <w:b/>
          <w:i/>
          <w:noProof/>
          <w:lang w:val="es-EC" w:eastAsia="es-EC"/>
        </w:rPr>
        <w:t>/</w:t>
      </w:r>
      <w:r>
        <w:rPr>
          <w:b/>
          <w:i/>
          <w:noProof/>
          <w:lang w:val="es-EC" w:eastAsia="es-EC"/>
        </w:rPr>
        <w:t>Actualizar</w:t>
      </w:r>
      <w:r>
        <w:rPr>
          <w:b/>
          <w:noProof/>
          <w:lang w:val="es-EC" w:eastAsia="es-EC"/>
        </w:rPr>
        <w:t>:</w:t>
      </w:r>
    </w:p>
    <w:p w:rsidR="0068457A" w:rsidRDefault="0068457A" w:rsidP="00A63CFA">
      <w:pPr>
        <w:pStyle w:val="Prrafodelista"/>
        <w:numPr>
          <w:ilvl w:val="0"/>
          <w:numId w:val="3"/>
        </w:numPr>
        <w:spacing w:before="240"/>
        <w:rPr>
          <w:noProof/>
          <w:lang w:val="es-EC" w:eastAsia="es-EC"/>
        </w:rPr>
      </w:pPr>
      <w:r>
        <w:rPr>
          <w:noProof/>
          <w:lang w:val="es-EC" w:eastAsia="es-EC"/>
        </w:rPr>
        <w:t>De cualquier Tipo de persona a USUARIO.</w:t>
      </w:r>
    </w:p>
    <w:p w:rsidR="0068457A" w:rsidRDefault="0068457A" w:rsidP="0068457A">
      <w:pPr>
        <w:spacing w:before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7337BD" wp14:editId="782E3595">
                <wp:simplePos x="0" y="0"/>
                <wp:positionH relativeFrom="column">
                  <wp:posOffset>1110615</wp:posOffset>
                </wp:positionH>
                <wp:positionV relativeFrom="paragraph">
                  <wp:posOffset>2277745</wp:posOffset>
                </wp:positionV>
                <wp:extent cx="914400" cy="95250"/>
                <wp:effectExtent l="0" t="0" r="19050" b="19050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0 Rectángulo" o:spid="_x0000_s1026" style="position:absolute;margin-left:87.45pt;margin-top:179.35pt;width:1in;height: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26C430FC" wp14:editId="4F97F1A9">
            <wp:extent cx="3609975" cy="3003001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853" cy="30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A" w:rsidRDefault="0068457A" w:rsidP="0068457A">
      <w:pPr>
        <w:pStyle w:val="Prrafodelista"/>
        <w:spacing w:before="240"/>
        <w:ind w:left="720"/>
        <w:rPr>
          <w:noProof/>
          <w:lang w:val="es-EC" w:eastAsia="es-EC"/>
        </w:rPr>
      </w:pPr>
      <w:r>
        <w:rPr>
          <w:noProof/>
          <w:lang w:val="es-EC" w:eastAsia="es-EC"/>
        </w:rPr>
        <w:t>Emisión de mensaje de error.</w:t>
      </w:r>
    </w:p>
    <w:p w:rsidR="0068457A" w:rsidRDefault="0068457A" w:rsidP="0068457A">
      <w:pPr>
        <w:spacing w:before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 wp14:anchorId="6385E458" wp14:editId="79347017">
            <wp:extent cx="4321455" cy="3810000"/>
            <wp:effectExtent l="0" t="0" r="317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5876" cy="38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A" w:rsidRDefault="0068457A" w:rsidP="0068457A">
      <w:pPr>
        <w:spacing w:before="240"/>
        <w:rPr>
          <w:noProof/>
          <w:lang w:val="es-EC" w:eastAsia="es-EC"/>
        </w:rPr>
      </w:pPr>
    </w:p>
    <w:p w:rsidR="0068457A" w:rsidRDefault="0068457A" w:rsidP="0068457A">
      <w:pPr>
        <w:spacing w:before="240"/>
        <w:rPr>
          <w:noProof/>
          <w:lang w:val="es-EC" w:eastAsia="es-EC"/>
        </w:rPr>
      </w:pPr>
    </w:p>
    <w:p w:rsidR="0068457A" w:rsidRDefault="0068457A" w:rsidP="0068457A">
      <w:pPr>
        <w:spacing w:before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>Retorna a la pantalla con el valor original en el campo Tipo de persona.</w:t>
      </w:r>
    </w:p>
    <w:p w:rsidR="0068457A" w:rsidRDefault="0068457A" w:rsidP="0068457A">
      <w:pPr>
        <w:spacing w:before="240"/>
        <w:jc w:val="center"/>
        <w:rPr>
          <w:noProof/>
          <w:lang w:val="es-EC" w:eastAsia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E4BFE4" wp14:editId="5BA27381">
                <wp:simplePos x="0" y="0"/>
                <wp:positionH relativeFrom="column">
                  <wp:posOffset>424815</wp:posOffset>
                </wp:positionH>
                <wp:positionV relativeFrom="paragraph">
                  <wp:posOffset>3284220</wp:posOffset>
                </wp:positionV>
                <wp:extent cx="1295400" cy="161925"/>
                <wp:effectExtent l="0" t="0" r="19050" b="28575"/>
                <wp:wrapNone/>
                <wp:docPr id="62" name="6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2 Rectángulo" o:spid="_x0000_s1026" style="position:absolute;margin-left:33.45pt;margin-top:258.6pt;width:102pt;height:12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6DEB8BDC" wp14:editId="006159FC">
            <wp:extent cx="4972050" cy="414675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0919" cy="41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5627A1" w:rsidRDefault="005627A1" w:rsidP="0068457A">
      <w:pPr>
        <w:spacing w:before="240"/>
        <w:jc w:val="center"/>
        <w:rPr>
          <w:noProof/>
          <w:lang w:val="es-EC" w:eastAsia="es-EC"/>
        </w:rPr>
      </w:pPr>
    </w:p>
    <w:p w:rsidR="0068457A" w:rsidRPr="0068457A" w:rsidRDefault="0068457A" w:rsidP="0068457A">
      <w:pPr>
        <w:spacing w:before="240"/>
        <w:rPr>
          <w:noProof/>
          <w:lang w:val="es-EC" w:eastAsia="es-EC"/>
        </w:rPr>
      </w:pPr>
    </w:p>
    <w:p w:rsidR="007129DC" w:rsidRDefault="007129DC" w:rsidP="00A63CFA">
      <w:pPr>
        <w:pStyle w:val="Prrafodelista"/>
        <w:numPr>
          <w:ilvl w:val="0"/>
          <w:numId w:val="3"/>
        </w:numPr>
        <w:spacing w:before="240" w:after="240"/>
        <w:rPr>
          <w:noProof/>
          <w:lang w:val="es-EC" w:eastAsia="es-EC"/>
        </w:rPr>
      </w:pPr>
      <w:r>
        <w:rPr>
          <w:noProof/>
          <w:lang w:val="es-EC" w:eastAsia="es-EC"/>
        </w:rPr>
        <w:lastRenderedPageBreak/>
        <w:t>De Tipo de persona USUARIO a cualquier otro tipo de persona.</w:t>
      </w:r>
    </w:p>
    <w:p w:rsidR="00980739" w:rsidRDefault="005627A1" w:rsidP="005627A1">
      <w:pPr>
        <w:spacing w:after="240"/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E4EB8D" wp14:editId="7C2D53C4">
                <wp:simplePos x="0" y="0"/>
                <wp:positionH relativeFrom="column">
                  <wp:posOffset>634365</wp:posOffset>
                </wp:positionH>
                <wp:positionV relativeFrom="paragraph">
                  <wp:posOffset>3075940</wp:posOffset>
                </wp:positionV>
                <wp:extent cx="1295400" cy="161925"/>
                <wp:effectExtent l="0" t="0" r="19050" b="28575"/>
                <wp:wrapNone/>
                <wp:docPr id="64" name="6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4 Rectángulo" o:spid="_x0000_s1026" style="position:absolute;margin-left:49.95pt;margin-top:242.2pt;width:102pt;height:12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C" w:eastAsia="es-EC"/>
        </w:rPr>
        <w:drawing>
          <wp:inline distT="0" distB="0" distL="0" distR="0" wp14:anchorId="71F37458" wp14:editId="23C3549F">
            <wp:extent cx="4572000" cy="4096073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0960" cy="409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A1" w:rsidRDefault="005627A1" w:rsidP="005627A1">
      <w:pPr>
        <w:spacing w:after="240"/>
        <w:rPr>
          <w:lang w:val="es-EC"/>
        </w:rPr>
      </w:pPr>
      <w:r>
        <w:rPr>
          <w:lang w:val="es-EC"/>
        </w:rPr>
        <w:t>Modificación del Tipo de persona, y continuar a través de la opci</w:t>
      </w:r>
      <w:r w:rsidR="00971496">
        <w:rPr>
          <w:lang w:val="es-EC"/>
        </w:rPr>
        <w:t>ón Transmitir, se modifica el valor del campo de Tipo de persona.</w:t>
      </w:r>
    </w:p>
    <w:p w:rsidR="005627A1" w:rsidRDefault="00A7643C" w:rsidP="00971496">
      <w:pPr>
        <w:spacing w:after="24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23EA3A" wp14:editId="4CDD6173">
                <wp:simplePos x="0" y="0"/>
                <wp:positionH relativeFrom="column">
                  <wp:posOffset>3982085</wp:posOffset>
                </wp:positionH>
                <wp:positionV relativeFrom="paragraph">
                  <wp:posOffset>2477770</wp:posOffset>
                </wp:positionV>
                <wp:extent cx="323850" cy="276225"/>
                <wp:effectExtent l="0" t="0" r="19050" b="2857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8 Rectángulo" o:spid="_x0000_s1026" style="position:absolute;margin-left:313.55pt;margin-top:195.1pt;width:25.5pt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" filled="f" strokecolor="red" strokeweight="2pt"/>
            </w:pict>
          </mc:Fallback>
        </mc:AlternateContent>
      </w:r>
      <w:r w:rsidR="009714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703E40" wp14:editId="4610DE10">
                <wp:simplePos x="0" y="0"/>
                <wp:positionH relativeFrom="column">
                  <wp:posOffset>872490</wp:posOffset>
                </wp:positionH>
                <wp:positionV relativeFrom="paragraph">
                  <wp:posOffset>2706370</wp:posOffset>
                </wp:positionV>
                <wp:extent cx="1133475" cy="161925"/>
                <wp:effectExtent l="0" t="0" r="28575" b="28575"/>
                <wp:wrapNone/>
                <wp:docPr id="67" name="6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7 Rectángulo" o:spid="_x0000_s1026" style="position:absolute;margin-left:68.7pt;margin-top:213.1pt;width:89.25pt;height:12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" filled="f" strokecolor="red" strokeweight="2pt"/>
            </w:pict>
          </mc:Fallback>
        </mc:AlternateContent>
      </w:r>
      <w:r w:rsidR="005627A1">
        <w:rPr>
          <w:noProof/>
          <w:lang w:val="es-EC" w:eastAsia="es-EC"/>
        </w:rPr>
        <w:drawing>
          <wp:inline distT="0" distB="0" distL="0" distR="0" wp14:anchorId="52F7BF3F" wp14:editId="1ED6A2FB">
            <wp:extent cx="4048125" cy="362673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7204" cy="36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A1" w:rsidRDefault="005627A1" w:rsidP="005627A1">
      <w:pPr>
        <w:spacing w:after="240"/>
        <w:rPr>
          <w:lang w:val="es-EC"/>
        </w:rPr>
      </w:pPr>
    </w:p>
    <w:p w:rsidR="005627A1" w:rsidRDefault="005627A1" w:rsidP="005627A1">
      <w:pPr>
        <w:spacing w:after="240"/>
        <w:rPr>
          <w:lang w:val="es-EC"/>
        </w:rPr>
      </w:pPr>
    </w:p>
    <w:p w:rsidR="00980739" w:rsidRPr="00EF54B9" w:rsidRDefault="00980739" w:rsidP="00980739">
      <w:pPr>
        <w:spacing w:after="240"/>
        <w:rPr>
          <w:lang w:val="es-EC"/>
        </w:rPr>
      </w:pPr>
    </w:p>
    <w:sectPr w:rsidR="00980739" w:rsidRPr="00EF54B9" w:rsidSect="00BA1D66">
      <w:footerReference w:type="default" r:id="rId42"/>
      <w:pgSz w:w="11907" w:h="16840" w:code="9"/>
      <w:pgMar w:top="1418" w:right="1418" w:bottom="1418" w:left="1701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FAF" w:rsidRDefault="002E4FAF">
      <w:r>
        <w:separator/>
      </w:r>
    </w:p>
  </w:endnote>
  <w:endnote w:type="continuationSeparator" w:id="0">
    <w:p w:rsidR="002E4FAF" w:rsidRDefault="002E4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557" w:rsidRDefault="00AE1544" w:rsidP="00FF7EC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64557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64557" w:rsidRDefault="00564557" w:rsidP="000830F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557" w:rsidRDefault="00564557">
    <w:pPr>
      <w:pStyle w:val="Piedepgina"/>
      <w:tabs>
        <w:tab w:val="clear" w:pos="8789"/>
        <w:tab w:val="right" w:pos="8788"/>
      </w:tabs>
      <w:jc w:val="right"/>
      <w:rPr>
        <w:sz w:val="24"/>
      </w:rPr>
    </w:pPr>
  </w:p>
  <w:p w:rsidR="00564557" w:rsidRDefault="009E48AE">
    <w:pPr>
      <w:pStyle w:val="Piedepgina"/>
      <w:jc w:val="right"/>
      <w:rPr>
        <w:b/>
        <w:bCs/>
        <w:sz w:val="24"/>
      </w:rPr>
    </w:pPr>
    <w:r w:rsidRPr="009E48AE">
      <w:rPr>
        <w:b/>
        <w:bCs/>
        <w:sz w:val="24"/>
      </w:rPr>
      <w:t>S</w:t>
    </w:r>
    <w:r>
      <w:rPr>
        <w:b/>
        <w:bCs/>
        <w:sz w:val="24"/>
      </w:rPr>
      <w:t>ubgerencia</w:t>
    </w:r>
    <w:r w:rsidRPr="009E48AE">
      <w:rPr>
        <w:b/>
        <w:bCs/>
        <w:sz w:val="24"/>
      </w:rPr>
      <w:t xml:space="preserve"> de Desarrollo, Mantenimiento</w:t>
    </w:r>
    <w:r>
      <w:rPr>
        <w:b/>
        <w:bCs/>
        <w:sz w:val="24"/>
      </w:rPr>
      <w:t xml:space="preserve"> y BI</w:t>
    </w:r>
    <w:r w:rsidR="00564557">
      <w:rPr>
        <w:b/>
        <w:bCs/>
        <w:sz w:val="24"/>
      </w:rPr>
      <w:t xml:space="preserve"> </w:t>
    </w:r>
  </w:p>
  <w:p w:rsidR="00564557" w:rsidRDefault="00641F94">
    <w:pPr>
      <w:pStyle w:val="Piedepgina"/>
      <w:pBdr>
        <w:top w:val="single" w:sz="4" w:space="1" w:color="auto"/>
      </w:pBdr>
      <w:jc w:val="center"/>
      <w:rPr>
        <w:b/>
        <w:bCs/>
        <w:sz w:val="18"/>
      </w:rPr>
    </w:pPr>
    <w:r>
      <w:rPr>
        <w:b/>
        <w:bCs/>
        <w:sz w:val="18"/>
      </w:rPr>
      <w:t xml:space="preserve">Por: </w:t>
    </w:r>
    <w:r w:rsidR="005D0494">
      <w:rPr>
        <w:b/>
        <w:bCs/>
        <w:sz w:val="18"/>
      </w:rPr>
      <w:t>Wilmer Valdiviezo</w:t>
    </w:r>
  </w:p>
  <w:p w:rsidR="00C67A2F" w:rsidRDefault="00C67A2F">
    <w:pPr>
      <w:pStyle w:val="Piedepgina"/>
      <w:pBdr>
        <w:top w:val="single" w:sz="4" w:space="1" w:color="auto"/>
      </w:pBdr>
      <w:jc w:val="center"/>
      <w:rPr>
        <w:b/>
        <w:bCs/>
        <w:sz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CellMar>
        <w:top w:w="57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963"/>
      <w:gridCol w:w="2825"/>
      <w:gridCol w:w="2016"/>
    </w:tblGrid>
    <w:tr w:rsidR="00564557">
      <w:trPr>
        <w:trHeight w:val="162"/>
      </w:trPr>
      <w:tc>
        <w:tcPr>
          <w:tcW w:w="3963" w:type="dxa"/>
        </w:tcPr>
        <w:p w:rsidR="00564557" w:rsidRDefault="00564557" w:rsidP="006D33C9">
          <w:pPr>
            <w:pStyle w:val="Piedepgina"/>
            <w:tabs>
              <w:tab w:val="clear" w:pos="4394"/>
              <w:tab w:val="center" w:pos="5415"/>
            </w:tabs>
            <w:ind w:right="360"/>
          </w:pPr>
          <w:r>
            <w:t>COBISCORP – División de Documentación</w:t>
          </w:r>
        </w:p>
      </w:tc>
      <w:tc>
        <w:tcPr>
          <w:tcW w:w="2825" w:type="dxa"/>
        </w:tcPr>
        <w:p w:rsidR="00564557" w:rsidRDefault="00564557" w:rsidP="006D33C9">
          <w:pPr>
            <w:pStyle w:val="Piedepgina"/>
            <w:tabs>
              <w:tab w:val="clear" w:pos="4394"/>
              <w:tab w:val="center" w:pos="5415"/>
            </w:tabs>
            <w:jc w:val="center"/>
          </w:pPr>
          <w:r>
            <w:rPr>
              <w:b/>
              <w:bCs/>
              <w:sz w:val="18"/>
            </w:rPr>
            <w:t>CONFIDENCIAL</w:t>
          </w:r>
        </w:p>
      </w:tc>
      <w:tc>
        <w:tcPr>
          <w:tcW w:w="2016" w:type="dxa"/>
        </w:tcPr>
        <w:p w:rsidR="00564557" w:rsidRDefault="00564557" w:rsidP="006D33C9">
          <w:pPr>
            <w:pStyle w:val="Piedepgina"/>
          </w:pPr>
        </w:p>
        <w:p w:rsidR="00564557" w:rsidRDefault="00564557" w:rsidP="006D33C9">
          <w:pPr>
            <w:pStyle w:val="Piedepgina"/>
          </w:pPr>
        </w:p>
      </w:tc>
    </w:tr>
  </w:tbl>
  <w:p w:rsidR="00564557" w:rsidRDefault="00564557" w:rsidP="00FF7ECF">
    <w:pPr>
      <w:pStyle w:val="Piedepgina"/>
    </w:pPr>
    <w:r>
      <w:tab/>
    </w:r>
  </w:p>
  <w:p w:rsidR="00564557" w:rsidRDefault="00564557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67" w:type="dxa"/>
      <w:tblBorders>
        <w:top w:val="single" w:sz="4" w:space="0" w:color="auto"/>
      </w:tblBorders>
      <w:tblCellMar>
        <w:top w:w="57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536"/>
      <w:gridCol w:w="2819"/>
      <w:gridCol w:w="2012"/>
    </w:tblGrid>
    <w:tr w:rsidR="00564557" w:rsidTr="00803192">
      <w:tc>
        <w:tcPr>
          <w:tcW w:w="4536" w:type="dxa"/>
        </w:tcPr>
        <w:p w:rsidR="00564557" w:rsidRPr="00286837" w:rsidRDefault="003701BA" w:rsidP="00286837">
          <w:pPr>
            <w:pStyle w:val="Piedepgina"/>
            <w:tabs>
              <w:tab w:val="clear" w:pos="4394"/>
              <w:tab w:val="center" w:pos="5415"/>
            </w:tabs>
            <w:jc w:val="center"/>
            <w:rPr>
              <w:b/>
              <w:bCs/>
              <w:sz w:val="18"/>
            </w:rPr>
          </w:pPr>
          <w:r w:rsidRPr="00286837">
            <w:rPr>
              <w:b/>
              <w:bCs/>
              <w:sz w:val="18"/>
            </w:rPr>
            <w:t>Subgerencia de Desarrollo, Mantenimiento</w:t>
          </w:r>
          <w:r w:rsidR="00286837">
            <w:rPr>
              <w:b/>
              <w:bCs/>
              <w:sz w:val="18"/>
            </w:rPr>
            <w:t xml:space="preserve"> y </w:t>
          </w:r>
          <w:r w:rsidRPr="00286837">
            <w:rPr>
              <w:b/>
              <w:bCs/>
              <w:sz w:val="18"/>
            </w:rPr>
            <w:t>BI</w:t>
          </w:r>
          <w:r w:rsidR="00286837">
            <w:rPr>
              <w:b/>
              <w:bCs/>
              <w:sz w:val="18"/>
            </w:rPr>
            <w:t xml:space="preserve"> </w:t>
          </w:r>
        </w:p>
      </w:tc>
      <w:tc>
        <w:tcPr>
          <w:tcW w:w="2819" w:type="dxa"/>
        </w:tcPr>
        <w:p w:rsidR="00564557" w:rsidRPr="00286837" w:rsidRDefault="00564557" w:rsidP="00803192">
          <w:pPr>
            <w:pStyle w:val="Piedepgina"/>
            <w:tabs>
              <w:tab w:val="clear" w:pos="4394"/>
              <w:tab w:val="center" w:pos="5415"/>
            </w:tabs>
            <w:ind w:left="579"/>
            <w:rPr>
              <w:b/>
              <w:bCs/>
              <w:sz w:val="18"/>
            </w:rPr>
          </w:pPr>
        </w:p>
      </w:tc>
      <w:tc>
        <w:tcPr>
          <w:tcW w:w="2012" w:type="dxa"/>
        </w:tcPr>
        <w:p w:rsidR="00564557" w:rsidRDefault="00AE1544" w:rsidP="00FF7ECF">
          <w:pPr>
            <w:pStyle w:val="Piedepgina"/>
            <w:jc w:val="right"/>
          </w:pPr>
          <w:r>
            <w:rPr>
              <w:rStyle w:val="Nmerodepgina"/>
            </w:rPr>
            <w:fldChar w:fldCharType="begin"/>
          </w:r>
          <w:r w:rsidR="00564557"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1E3446">
            <w:rPr>
              <w:rStyle w:val="Nmerodepgina"/>
              <w:noProof/>
            </w:rPr>
            <w:t>7</w:t>
          </w:r>
          <w:r>
            <w:rPr>
              <w:rStyle w:val="Nmerodepgina"/>
            </w:rPr>
            <w:fldChar w:fldCharType="end"/>
          </w:r>
        </w:p>
      </w:tc>
    </w:tr>
  </w:tbl>
  <w:p w:rsidR="00564557" w:rsidRDefault="00564557">
    <w:pPr>
      <w:pStyle w:val="Piedepgina"/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FAF" w:rsidRDefault="002E4FAF">
      <w:r>
        <w:rPr>
          <w:rStyle w:val="Nmerodepgina"/>
          <w:sz w:val="16"/>
        </w:rPr>
        <w:fldChar w:fldCharType="begin"/>
      </w:r>
      <w:r>
        <w:rPr>
          <w:rStyle w:val="Nmerodepgina"/>
          <w:sz w:val="16"/>
        </w:rPr>
        <w:instrText xml:space="preserve"> NUMPAGES </w:instrText>
      </w:r>
      <w:r>
        <w:rPr>
          <w:rStyle w:val="Nmerodepgina"/>
          <w:sz w:val="16"/>
        </w:rPr>
        <w:fldChar w:fldCharType="separate"/>
      </w:r>
      <w:r>
        <w:rPr>
          <w:rStyle w:val="Nmerodepgina"/>
          <w:noProof/>
          <w:sz w:val="16"/>
        </w:rPr>
        <w:t>13</w:t>
      </w:r>
      <w:r>
        <w:rPr>
          <w:rStyle w:val="Nmerodepgina"/>
          <w:sz w:val="16"/>
        </w:rPr>
        <w:fldChar w:fldCharType="end"/>
      </w:r>
      <w:r>
        <w:separator/>
      </w:r>
    </w:p>
  </w:footnote>
  <w:footnote w:type="continuationSeparator" w:id="0">
    <w:p w:rsidR="002E4FAF" w:rsidRDefault="002E4F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C5" w:rsidRPr="008944C5" w:rsidRDefault="008944C5" w:rsidP="00EF54B9">
    <w:pPr>
      <w:pStyle w:val="Encabezado"/>
      <w:rPr>
        <w:rFonts w:ascii="Calibri" w:hAnsi="Calibri"/>
        <w:b/>
        <w:bCs/>
        <w:color w:val="808080"/>
        <w:szCs w:val="32"/>
        <w:lang w:val="es-EC" w:eastAsia="es-EC"/>
      </w:rPr>
    </w:pPr>
    <w:r>
      <w:rPr>
        <w:noProof/>
        <w:lang w:val="es-EC" w:eastAsia="es-EC"/>
      </w:rPr>
      <w:drawing>
        <wp:inline distT="0" distB="0" distL="0" distR="0" wp14:anchorId="251943A9" wp14:editId="5545814F">
          <wp:extent cx="3328416" cy="848563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28583" cy="8486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944C5">
      <w:rPr>
        <w:rFonts w:cs="Arial"/>
        <w:b/>
        <w:bCs/>
        <w:color w:val="808080"/>
        <w:sz w:val="22"/>
        <w:szCs w:val="36"/>
        <w:lang w:val="es-EC" w:eastAsia="es-EC"/>
      </w:rPr>
      <w:t>BANECUADOR B.P.</w:t>
    </w:r>
  </w:p>
  <w:p w:rsidR="008944C5" w:rsidRDefault="008944C5" w:rsidP="008944C5">
    <w:pPr>
      <w:pStyle w:val="Encabezado"/>
      <w:jc w:val="center"/>
      <w:rPr>
        <w:noProof/>
        <w:szCs w:val="16"/>
      </w:rPr>
    </w:pPr>
  </w:p>
  <w:p w:rsidR="00564557" w:rsidRDefault="00564557" w:rsidP="006014D8">
    <w:pPr>
      <w:pStyle w:val="Encabezado"/>
      <w:pBdr>
        <w:bottom w:val="thickThinSmallGap" w:sz="24" w:space="1" w:color="auto"/>
      </w:pBdr>
      <w:jc w:val="right"/>
      <w:rPr>
        <w:szCs w:val="16"/>
      </w:rPr>
    </w:pPr>
  </w:p>
  <w:p w:rsidR="00564557" w:rsidRDefault="00564557" w:rsidP="006014D8">
    <w:pPr>
      <w:pStyle w:val="NormalStd"/>
      <w:ind w:right="-1"/>
      <w:jc w:val="right"/>
      <w:rPr>
        <w:sz w:val="16"/>
      </w:rPr>
    </w:pPr>
  </w:p>
  <w:p w:rsidR="00564557" w:rsidRDefault="0056455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378E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8226AC"/>
    <w:multiLevelType w:val="hybridMultilevel"/>
    <w:tmpl w:val="22A450B6"/>
    <w:lvl w:ilvl="0" w:tplc="30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608B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84D1786"/>
    <w:multiLevelType w:val="multilevel"/>
    <w:tmpl w:val="9656C64E"/>
    <w:lvl w:ilvl="0">
      <w:start w:val="1"/>
      <w:numFmt w:val="bullet"/>
      <w:pStyle w:val="Serie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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attachedTemplate r:id="rId1"/>
  <w:defaultTabStop w:val="567"/>
  <w:hyphenationZone w:val="425"/>
  <w:drawingGridHorizontalSpacing w:val="100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859"/>
    <w:rsid w:val="0000091A"/>
    <w:rsid w:val="0000174A"/>
    <w:rsid w:val="00002F47"/>
    <w:rsid w:val="00003022"/>
    <w:rsid w:val="000054B3"/>
    <w:rsid w:val="0000749C"/>
    <w:rsid w:val="00007940"/>
    <w:rsid w:val="000100E2"/>
    <w:rsid w:val="000102A0"/>
    <w:rsid w:val="0001144A"/>
    <w:rsid w:val="000130DA"/>
    <w:rsid w:val="00014668"/>
    <w:rsid w:val="00014EFB"/>
    <w:rsid w:val="00014F8A"/>
    <w:rsid w:val="0001575E"/>
    <w:rsid w:val="00017102"/>
    <w:rsid w:val="0002439A"/>
    <w:rsid w:val="00026B50"/>
    <w:rsid w:val="00026F50"/>
    <w:rsid w:val="0002712C"/>
    <w:rsid w:val="00031D81"/>
    <w:rsid w:val="00032F74"/>
    <w:rsid w:val="00032F9C"/>
    <w:rsid w:val="0003397A"/>
    <w:rsid w:val="00034B97"/>
    <w:rsid w:val="00035606"/>
    <w:rsid w:val="000372A5"/>
    <w:rsid w:val="0004268A"/>
    <w:rsid w:val="000435B7"/>
    <w:rsid w:val="00043B41"/>
    <w:rsid w:val="00044183"/>
    <w:rsid w:val="00045A16"/>
    <w:rsid w:val="00046E9A"/>
    <w:rsid w:val="00047866"/>
    <w:rsid w:val="00047DEE"/>
    <w:rsid w:val="0005091C"/>
    <w:rsid w:val="0005166E"/>
    <w:rsid w:val="00052290"/>
    <w:rsid w:val="00053098"/>
    <w:rsid w:val="00054406"/>
    <w:rsid w:val="00055391"/>
    <w:rsid w:val="00055C37"/>
    <w:rsid w:val="0005722E"/>
    <w:rsid w:val="000624E9"/>
    <w:rsid w:val="00063A36"/>
    <w:rsid w:val="00064427"/>
    <w:rsid w:val="0006581B"/>
    <w:rsid w:val="00065A06"/>
    <w:rsid w:val="000669BB"/>
    <w:rsid w:val="00066F82"/>
    <w:rsid w:val="00071437"/>
    <w:rsid w:val="00071C18"/>
    <w:rsid w:val="00071D1B"/>
    <w:rsid w:val="0007525F"/>
    <w:rsid w:val="00076850"/>
    <w:rsid w:val="000777D3"/>
    <w:rsid w:val="000779E6"/>
    <w:rsid w:val="00077C27"/>
    <w:rsid w:val="0008091A"/>
    <w:rsid w:val="0008186F"/>
    <w:rsid w:val="00082C9A"/>
    <w:rsid w:val="000830FB"/>
    <w:rsid w:val="000834EB"/>
    <w:rsid w:val="000838FA"/>
    <w:rsid w:val="00084285"/>
    <w:rsid w:val="00086F3A"/>
    <w:rsid w:val="00090BFA"/>
    <w:rsid w:val="00091367"/>
    <w:rsid w:val="00091882"/>
    <w:rsid w:val="00092BA1"/>
    <w:rsid w:val="00092F85"/>
    <w:rsid w:val="0009326D"/>
    <w:rsid w:val="00094370"/>
    <w:rsid w:val="000952DB"/>
    <w:rsid w:val="00096104"/>
    <w:rsid w:val="00096A0F"/>
    <w:rsid w:val="00097332"/>
    <w:rsid w:val="000A074F"/>
    <w:rsid w:val="000A0E68"/>
    <w:rsid w:val="000A36B3"/>
    <w:rsid w:val="000A5E73"/>
    <w:rsid w:val="000A775E"/>
    <w:rsid w:val="000B05FF"/>
    <w:rsid w:val="000B0669"/>
    <w:rsid w:val="000B0ADE"/>
    <w:rsid w:val="000B335B"/>
    <w:rsid w:val="000B42AB"/>
    <w:rsid w:val="000B4A31"/>
    <w:rsid w:val="000B6842"/>
    <w:rsid w:val="000B7CBF"/>
    <w:rsid w:val="000C02B9"/>
    <w:rsid w:val="000C6086"/>
    <w:rsid w:val="000D0733"/>
    <w:rsid w:val="000D193D"/>
    <w:rsid w:val="000D21BB"/>
    <w:rsid w:val="000D2350"/>
    <w:rsid w:val="000D2E86"/>
    <w:rsid w:val="000D5B0C"/>
    <w:rsid w:val="000D6813"/>
    <w:rsid w:val="000D71C1"/>
    <w:rsid w:val="000E15EB"/>
    <w:rsid w:val="000E2783"/>
    <w:rsid w:val="000E3381"/>
    <w:rsid w:val="000E3938"/>
    <w:rsid w:val="000E634F"/>
    <w:rsid w:val="000E7214"/>
    <w:rsid w:val="000F21BD"/>
    <w:rsid w:val="000F383E"/>
    <w:rsid w:val="000F3C07"/>
    <w:rsid w:val="000F504D"/>
    <w:rsid w:val="000F65E9"/>
    <w:rsid w:val="00100244"/>
    <w:rsid w:val="00103D58"/>
    <w:rsid w:val="00103FDE"/>
    <w:rsid w:val="0010416E"/>
    <w:rsid w:val="00104A04"/>
    <w:rsid w:val="00104AD1"/>
    <w:rsid w:val="00104EE0"/>
    <w:rsid w:val="00105F52"/>
    <w:rsid w:val="001062E3"/>
    <w:rsid w:val="001074D7"/>
    <w:rsid w:val="00107F6C"/>
    <w:rsid w:val="00111019"/>
    <w:rsid w:val="001118D4"/>
    <w:rsid w:val="001126C7"/>
    <w:rsid w:val="00114322"/>
    <w:rsid w:val="001147DA"/>
    <w:rsid w:val="0011577E"/>
    <w:rsid w:val="00120C0B"/>
    <w:rsid w:val="0012251B"/>
    <w:rsid w:val="001225CD"/>
    <w:rsid w:val="001226FD"/>
    <w:rsid w:val="00122E9B"/>
    <w:rsid w:val="001234A8"/>
    <w:rsid w:val="00123733"/>
    <w:rsid w:val="001237EF"/>
    <w:rsid w:val="00123B2F"/>
    <w:rsid w:val="00124579"/>
    <w:rsid w:val="001250E7"/>
    <w:rsid w:val="0012603B"/>
    <w:rsid w:val="001269C8"/>
    <w:rsid w:val="001271F3"/>
    <w:rsid w:val="00127B07"/>
    <w:rsid w:val="001312FA"/>
    <w:rsid w:val="0013170B"/>
    <w:rsid w:val="00132F93"/>
    <w:rsid w:val="00137BB4"/>
    <w:rsid w:val="0014027E"/>
    <w:rsid w:val="00140E29"/>
    <w:rsid w:val="00141047"/>
    <w:rsid w:val="00141847"/>
    <w:rsid w:val="00141D04"/>
    <w:rsid w:val="00143F20"/>
    <w:rsid w:val="00144A7D"/>
    <w:rsid w:val="0014771B"/>
    <w:rsid w:val="00153232"/>
    <w:rsid w:val="0015473C"/>
    <w:rsid w:val="0015604E"/>
    <w:rsid w:val="001575AC"/>
    <w:rsid w:val="0016133F"/>
    <w:rsid w:val="00161F4D"/>
    <w:rsid w:val="0016342C"/>
    <w:rsid w:val="00163C87"/>
    <w:rsid w:val="0016779E"/>
    <w:rsid w:val="00171DBC"/>
    <w:rsid w:val="00174DC4"/>
    <w:rsid w:val="001768CA"/>
    <w:rsid w:val="001776C7"/>
    <w:rsid w:val="0017790A"/>
    <w:rsid w:val="00180A26"/>
    <w:rsid w:val="00181CB5"/>
    <w:rsid w:val="00182386"/>
    <w:rsid w:val="00184B91"/>
    <w:rsid w:val="0019105C"/>
    <w:rsid w:val="0019210B"/>
    <w:rsid w:val="00192151"/>
    <w:rsid w:val="001957D0"/>
    <w:rsid w:val="00195A69"/>
    <w:rsid w:val="001A37D2"/>
    <w:rsid w:val="001A4558"/>
    <w:rsid w:val="001A549C"/>
    <w:rsid w:val="001A5B86"/>
    <w:rsid w:val="001A68E4"/>
    <w:rsid w:val="001A6D88"/>
    <w:rsid w:val="001A6DB3"/>
    <w:rsid w:val="001A7E28"/>
    <w:rsid w:val="001B01E4"/>
    <w:rsid w:val="001B0A0D"/>
    <w:rsid w:val="001B2436"/>
    <w:rsid w:val="001B3F55"/>
    <w:rsid w:val="001B3FB1"/>
    <w:rsid w:val="001B4063"/>
    <w:rsid w:val="001B4076"/>
    <w:rsid w:val="001B536B"/>
    <w:rsid w:val="001B544E"/>
    <w:rsid w:val="001B5A38"/>
    <w:rsid w:val="001B6F13"/>
    <w:rsid w:val="001B77E2"/>
    <w:rsid w:val="001B79BF"/>
    <w:rsid w:val="001B7C84"/>
    <w:rsid w:val="001C0BE4"/>
    <w:rsid w:val="001C0BF0"/>
    <w:rsid w:val="001C288D"/>
    <w:rsid w:val="001C2C10"/>
    <w:rsid w:val="001C5362"/>
    <w:rsid w:val="001C7708"/>
    <w:rsid w:val="001D07E8"/>
    <w:rsid w:val="001D0DDA"/>
    <w:rsid w:val="001D0F1E"/>
    <w:rsid w:val="001D1A55"/>
    <w:rsid w:val="001D1B14"/>
    <w:rsid w:val="001D2345"/>
    <w:rsid w:val="001D2ED3"/>
    <w:rsid w:val="001D402A"/>
    <w:rsid w:val="001D4C04"/>
    <w:rsid w:val="001D54C2"/>
    <w:rsid w:val="001D55DB"/>
    <w:rsid w:val="001D7FE8"/>
    <w:rsid w:val="001E0A34"/>
    <w:rsid w:val="001E1371"/>
    <w:rsid w:val="001E14E1"/>
    <w:rsid w:val="001E27CC"/>
    <w:rsid w:val="001E2C82"/>
    <w:rsid w:val="001E3446"/>
    <w:rsid w:val="001E3A9E"/>
    <w:rsid w:val="001E400F"/>
    <w:rsid w:val="001E46D8"/>
    <w:rsid w:val="001E46DD"/>
    <w:rsid w:val="001E5C79"/>
    <w:rsid w:val="001E614D"/>
    <w:rsid w:val="001E710C"/>
    <w:rsid w:val="001F1AB1"/>
    <w:rsid w:val="001F39CB"/>
    <w:rsid w:val="001F475B"/>
    <w:rsid w:val="001F717E"/>
    <w:rsid w:val="001F7278"/>
    <w:rsid w:val="00201616"/>
    <w:rsid w:val="00201E0F"/>
    <w:rsid w:val="002025A8"/>
    <w:rsid w:val="002034F9"/>
    <w:rsid w:val="00203A2F"/>
    <w:rsid w:val="002049EF"/>
    <w:rsid w:val="00205E2B"/>
    <w:rsid w:val="002063C3"/>
    <w:rsid w:val="002066B7"/>
    <w:rsid w:val="00206B46"/>
    <w:rsid w:val="00207C1E"/>
    <w:rsid w:val="00210CDD"/>
    <w:rsid w:val="00210FB1"/>
    <w:rsid w:val="0021347E"/>
    <w:rsid w:val="00220FE5"/>
    <w:rsid w:val="00221FF4"/>
    <w:rsid w:val="00222E19"/>
    <w:rsid w:val="00222FC8"/>
    <w:rsid w:val="00225DDD"/>
    <w:rsid w:val="00227324"/>
    <w:rsid w:val="00227C05"/>
    <w:rsid w:val="002311B2"/>
    <w:rsid w:val="00232173"/>
    <w:rsid w:val="00233435"/>
    <w:rsid w:val="0023344B"/>
    <w:rsid w:val="002334A6"/>
    <w:rsid w:val="00234332"/>
    <w:rsid w:val="00235669"/>
    <w:rsid w:val="00236808"/>
    <w:rsid w:val="00236BB3"/>
    <w:rsid w:val="00237DF0"/>
    <w:rsid w:val="00240253"/>
    <w:rsid w:val="0024240C"/>
    <w:rsid w:val="002453C3"/>
    <w:rsid w:val="00245412"/>
    <w:rsid w:val="00245FE8"/>
    <w:rsid w:val="00246C79"/>
    <w:rsid w:val="00251A28"/>
    <w:rsid w:val="00253987"/>
    <w:rsid w:val="00254950"/>
    <w:rsid w:val="00255169"/>
    <w:rsid w:val="00255C8B"/>
    <w:rsid w:val="00257685"/>
    <w:rsid w:val="00261354"/>
    <w:rsid w:val="0026184C"/>
    <w:rsid w:val="002657B7"/>
    <w:rsid w:val="00267763"/>
    <w:rsid w:val="0027217F"/>
    <w:rsid w:val="00272B26"/>
    <w:rsid w:val="0027339E"/>
    <w:rsid w:val="00276C50"/>
    <w:rsid w:val="0027705D"/>
    <w:rsid w:val="00280598"/>
    <w:rsid w:val="00282088"/>
    <w:rsid w:val="002828E1"/>
    <w:rsid w:val="00282E13"/>
    <w:rsid w:val="00283985"/>
    <w:rsid w:val="0028445D"/>
    <w:rsid w:val="00286837"/>
    <w:rsid w:val="002869EF"/>
    <w:rsid w:val="00286F6D"/>
    <w:rsid w:val="00291B0C"/>
    <w:rsid w:val="00292EC7"/>
    <w:rsid w:val="002957BB"/>
    <w:rsid w:val="002A03D8"/>
    <w:rsid w:val="002A0FBF"/>
    <w:rsid w:val="002A4360"/>
    <w:rsid w:val="002A4C61"/>
    <w:rsid w:val="002A66DE"/>
    <w:rsid w:val="002A7E44"/>
    <w:rsid w:val="002B3E4A"/>
    <w:rsid w:val="002B5F48"/>
    <w:rsid w:val="002B6C34"/>
    <w:rsid w:val="002B77F4"/>
    <w:rsid w:val="002C299B"/>
    <w:rsid w:val="002C71EA"/>
    <w:rsid w:val="002D1C3D"/>
    <w:rsid w:val="002D1CA1"/>
    <w:rsid w:val="002D2917"/>
    <w:rsid w:val="002D373D"/>
    <w:rsid w:val="002D3813"/>
    <w:rsid w:val="002D46CA"/>
    <w:rsid w:val="002D4C52"/>
    <w:rsid w:val="002D52CD"/>
    <w:rsid w:val="002D789D"/>
    <w:rsid w:val="002E12B0"/>
    <w:rsid w:val="002E3432"/>
    <w:rsid w:val="002E369F"/>
    <w:rsid w:val="002E4FAF"/>
    <w:rsid w:val="002E6C3A"/>
    <w:rsid w:val="002F4767"/>
    <w:rsid w:val="002F546A"/>
    <w:rsid w:val="002F6357"/>
    <w:rsid w:val="002F699D"/>
    <w:rsid w:val="002F6CC2"/>
    <w:rsid w:val="002F7A7E"/>
    <w:rsid w:val="00300252"/>
    <w:rsid w:val="00300745"/>
    <w:rsid w:val="00301850"/>
    <w:rsid w:val="00302B63"/>
    <w:rsid w:val="00303AEA"/>
    <w:rsid w:val="003047C9"/>
    <w:rsid w:val="00304EF6"/>
    <w:rsid w:val="003056FC"/>
    <w:rsid w:val="00305C91"/>
    <w:rsid w:val="003061B4"/>
    <w:rsid w:val="003077EE"/>
    <w:rsid w:val="00307FA4"/>
    <w:rsid w:val="0031022C"/>
    <w:rsid w:val="00312F1F"/>
    <w:rsid w:val="00313011"/>
    <w:rsid w:val="00314ECC"/>
    <w:rsid w:val="003151A0"/>
    <w:rsid w:val="0031589A"/>
    <w:rsid w:val="00317611"/>
    <w:rsid w:val="00317DC6"/>
    <w:rsid w:val="0032418B"/>
    <w:rsid w:val="00330E71"/>
    <w:rsid w:val="00333145"/>
    <w:rsid w:val="00335FEA"/>
    <w:rsid w:val="003362C1"/>
    <w:rsid w:val="003377E0"/>
    <w:rsid w:val="00337873"/>
    <w:rsid w:val="00340118"/>
    <w:rsid w:val="00340CD7"/>
    <w:rsid w:val="00341932"/>
    <w:rsid w:val="00341FBE"/>
    <w:rsid w:val="00342601"/>
    <w:rsid w:val="00346A6A"/>
    <w:rsid w:val="003479EF"/>
    <w:rsid w:val="0035019E"/>
    <w:rsid w:val="00350B17"/>
    <w:rsid w:val="00350C62"/>
    <w:rsid w:val="003524D6"/>
    <w:rsid w:val="0035298E"/>
    <w:rsid w:val="003529DA"/>
    <w:rsid w:val="0035438A"/>
    <w:rsid w:val="003551F6"/>
    <w:rsid w:val="00356087"/>
    <w:rsid w:val="0036353E"/>
    <w:rsid w:val="0036384D"/>
    <w:rsid w:val="00366450"/>
    <w:rsid w:val="00366F3F"/>
    <w:rsid w:val="003701BA"/>
    <w:rsid w:val="00371628"/>
    <w:rsid w:val="00372082"/>
    <w:rsid w:val="003775DA"/>
    <w:rsid w:val="00377609"/>
    <w:rsid w:val="00380EE4"/>
    <w:rsid w:val="003824FF"/>
    <w:rsid w:val="00384F25"/>
    <w:rsid w:val="00386567"/>
    <w:rsid w:val="003874D5"/>
    <w:rsid w:val="00387C1C"/>
    <w:rsid w:val="00391CB4"/>
    <w:rsid w:val="00391E89"/>
    <w:rsid w:val="00392A21"/>
    <w:rsid w:val="003939AF"/>
    <w:rsid w:val="00393EEE"/>
    <w:rsid w:val="00395E21"/>
    <w:rsid w:val="00396332"/>
    <w:rsid w:val="00396D5A"/>
    <w:rsid w:val="00396FF4"/>
    <w:rsid w:val="003976B0"/>
    <w:rsid w:val="003A0397"/>
    <w:rsid w:val="003A0903"/>
    <w:rsid w:val="003A10BD"/>
    <w:rsid w:val="003A2AB8"/>
    <w:rsid w:val="003A3E90"/>
    <w:rsid w:val="003A5081"/>
    <w:rsid w:val="003A516D"/>
    <w:rsid w:val="003A5A39"/>
    <w:rsid w:val="003A7043"/>
    <w:rsid w:val="003B2F65"/>
    <w:rsid w:val="003B303C"/>
    <w:rsid w:val="003B5E43"/>
    <w:rsid w:val="003C03E5"/>
    <w:rsid w:val="003C191F"/>
    <w:rsid w:val="003C3408"/>
    <w:rsid w:val="003C3914"/>
    <w:rsid w:val="003C4187"/>
    <w:rsid w:val="003C5951"/>
    <w:rsid w:val="003D0EBE"/>
    <w:rsid w:val="003D2842"/>
    <w:rsid w:val="003D3ECE"/>
    <w:rsid w:val="003D503D"/>
    <w:rsid w:val="003D539D"/>
    <w:rsid w:val="003D5ACA"/>
    <w:rsid w:val="003D6061"/>
    <w:rsid w:val="003D7A0F"/>
    <w:rsid w:val="003E046C"/>
    <w:rsid w:val="003E0AB0"/>
    <w:rsid w:val="003E0FAC"/>
    <w:rsid w:val="003E3246"/>
    <w:rsid w:val="003E6DF0"/>
    <w:rsid w:val="003F0313"/>
    <w:rsid w:val="003F105E"/>
    <w:rsid w:val="003F477D"/>
    <w:rsid w:val="003F4CFA"/>
    <w:rsid w:val="003F4F5C"/>
    <w:rsid w:val="003F502E"/>
    <w:rsid w:val="00400506"/>
    <w:rsid w:val="0040175E"/>
    <w:rsid w:val="00402E1C"/>
    <w:rsid w:val="0040316B"/>
    <w:rsid w:val="00403ECE"/>
    <w:rsid w:val="00405701"/>
    <w:rsid w:val="00406D27"/>
    <w:rsid w:val="00410891"/>
    <w:rsid w:val="00412136"/>
    <w:rsid w:val="00412F4F"/>
    <w:rsid w:val="004133E3"/>
    <w:rsid w:val="00413D24"/>
    <w:rsid w:val="0041439B"/>
    <w:rsid w:val="00414456"/>
    <w:rsid w:val="00414911"/>
    <w:rsid w:val="0041753C"/>
    <w:rsid w:val="004218F1"/>
    <w:rsid w:val="0042199B"/>
    <w:rsid w:val="00421DC5"/>
    <w:rsid w:val="00422E9E"/>
    <w:rsid w:val="004252B5"/>
    <w:rsid w:val="00425967"/>
    <w:rsid w:val="00426814"/>
    <w:rsid w:val="00426C7E"/>
    <w:rsid w:val="00427353"/>
    <w:rsid w:val="004275BE"/>
    <w:rsid w:val="004302D2"/>
    <w:rsid w:val="0043182D"/>
    <w:rsid w:val="00432731"/>
    <w:rsid w:val="004328D1"/>
    <w:rsid w:val="00432E18"/>
    <w:rsid w:val="00433FDF"/>
    <w:rsid w:val="00436026"/>
    <w:rsid w:val="0043743F"/>
    <w:rsid w:val="004402AD"/>
    <w:rsid w:val="004416F4"/>
    <w:rsid w:val="00441A06"/>
    <w:rsid w:val="00444036"/>
    <w:rsid w:val="00444F5F"/>
    <w:rsid w:val="004450D1"/>
    <w:rsid w:val="00447601"/>
    <w:rsid w:val="0045046A"/>
    <w:rsid w:val="004513D4"/>
    <w:rsid w:val="004517B0"/>
    <w:rsid w:val="00452C38"/>
    <w:rsid w:val="00455079"/>
    <w:rsid w:val="00457B5B"/>
    <w:rsid w:val="00457D13"/>
    <w:rsid w:val="00457DFB"/>
    <w:rsid w:val="004605F7"/>
    <w:rsid w:val="00460927"/>
    <w:rsid w:val="00461306"/>
    <w:rsid w:val="00463C5E"/>
    <w:rsid w:val="004651F2"/>
    <w:rsid w:val="0046599F"/>
    <w:rsid w:val="00465E30"/>
    <w:rsid w:val="00471413"/>
    <w:rsid w:val="00471806"/>
    <w:rsid w:val="00473454"/>
    <w:rsid w:val="004734D5"/>
    <w:rsid w:val="00473B07"/>
    <w:rsid w:val="0047441B"/>
    <w:rsid w:val="00474D76"/>
    <w:rsid w:val="004759F8"/>
    <w:rsid w:val="00475A13"/>
    <w:rsid w:val="004762EF"/>
    <w:rsid w:val="004766E6"/>
    <w:rsid w:val="00482801"/>
    <w:rsid w:val="00482EB6"/>
    <w:rsid w:val="00483828"/>
    <w:rsid w:val="00484103"/>
    <w:rsid w:val="004848FE"/>
    <w:rsid w:val="00484EDD"/>
    <w:rsid w:val="004856C9"/>
    <w:rsid w:val="00490FF8"/>
    <w:rsid w:val="00491991"/>
    <w:rsid w:val="00491C01"/>
    <w:rsid w:val="0049733F"/>
    <w:rsid w:val="004977B8"/>
    <w:rsid w:val="00497DEC"/>
    <w:rsid w:val="004A07A3"/>
    <w:rsid w:val="004A127E"/>
    <w:rsid w:val="004A183E"/>
    <w:rsid w:val="004A1C85"/>
    <w:rsid w:val="004A2C75"/>
    <w:rsid w:val="004A2D87"/>
    <w:rsid w:val="004A4E16"/>
    <w:rsid w:val="004A60BB"/>
    <w:rsid w:val="004A6811"/>
    <w:rsid w:val="004A6AFC"/>
    <w:rsid w:val="004A7E50"/>
    <w:rsid w:val="004B1551"/>
    <w:rsid w:val="004B1CD1"/>
    <w:rsid w:val="004B2307"/>
    <w:rsid w:val="004B2773"/>
    <w:rsid w:val="004B4402"/>
    <w:rsid w:val="004B6493"/>
    <w:rsid w:val="004B72FA"/>
    <w:rsid w:val="004B7411"/>
    <w:rsid w:val="004B7661"/>
    <w:rsid w:val="004C116E"/>
    <w:rsid w:val="004C1D0E"/>
    <w:rsid w:val="004C1DEA"/>
    <w:rsid w:val="004D0B85"/>
    <w:rsid w:val="004D1409"/>
    <w:rsid w:val="004D1C1D"/>
    <w:rsid w:val="004D3AB3"/>
    <w:rsid w:val="004D4A14"/>
    <w:rsid w:val="004D519C"/>
    <w:rsid w:val="004D5C0A"/>
    <w:rsid w:val="004D62F7"/>
    <w:rsid w:val="004D66C2"/>
    <w:rsid w:val="004D69F0"/>
    <w:rsid w:val="004D6A70"/>
    <w:rsid w:val="004D740C"/>
    <w:rsid w:val="004E0E47"/>
    <w:rsid w:val="004E21DA"/>
    <w:rsid w:val="004E3BF8"/>
    <w:rsid w:val="004F0271"/>
    <w:rsid w:val="004F0351"/>
    <w:rsid w:val="004F0A7F"/>
    <w:rsid w:val="004F1AA4"/>
    <w:rsid w:val="004F3011"/>
    <w:rsid w:val="004F3266"/>
    <w:rsid w:val="004F3F8A"/>
    <w:rsid w:val="004F46E1"/>
    <w:rsid w:val="004F4A18"/>
    <w:rsid w:val="004F4AC8"/>
    <w:rsid w:val="004F5772"/>
    <w:rsid w:val="004F59B8"/>
    <w:rsid w:val="004F636C"/>
    <w:rsid w:val="004F68BA"/>
    <w:rsid w:val="00501E66"/>
    <w:rsid w:val="00503B09"/>
    <w:rsid w:val="00504854"/>
    <w:rsid w:val="00506EB3"/>
    <w:rsid w:val="00507CE2"/>
    <w:rsid w:val="005125FE"/>
    <w:rsid w:val="005127BB"/>
    <w:rsid w:val="00515B6C"/>
    <w:rsid w:val="00515DF4"/>
    <w:rsid w:val="005178C1"/>
    <w:rsid w:val="005231B5"/>
    <w:rsid w:val="00527235"/>
    <w:rsid w:val="00527999"/>
    <w:rsid w:val="005304F4"/>
    <w:rsid w:val="005305B9"/>
    <w:rsid w:val="00530620"/>
    <w:rsid w:val="00530F2E"/>
    <w:rsid w:val="00532D26"/>
    <w:rsid w:val="00533418"/>
    <w:rsid w:val="00533D92"/>
    <w:rsid w:val="005343E0"/>
    <w:rsid w:val="005347F2"/>
    <w:rsid w:val="00534A7A"/>
    <w:rsid w:val="00535E5A"/>
    <w:rsid w:val="005370EB"/>
    <w:rsid w:val="00537156"/>
    <w:rsid w:val="0054003C"/>
    <w:rsid w:val="00541342"/>
    <w:rsid w:val="005423E5"/>
    <w:rsid w:val="0054746A"/>
    <w:rsid w:val="005503BA"/>
    <w:rsid w:val="00552BA8"/>
    <w:rsid w:val="0055372C"/>
    <w:rsid w:val="0055711D"/>
    <w:rsid w:val="005602E8"/>
    <w:rsid w:val="00560315"/>
    <w:rsid w:val="00560925"/>
    <w:rsid w:val="00560A37"/>
    <w:rsid w:val="00560FCC"/>
    <w:rsid w:val="00561201"/>
    <w:rsid w:val="00561AF3"/>
    <w:rsid w:val="00561D98"/>
    <w:rsid w:val="00562280"/>
    <w:rsid w:val="005627A1"/>
    <w:rsid w:val="00563491"/>
    <w:rsid w:val="00563668"/>
    <w:rsid w:val="00563E52"/>
    <w:rsid w:val="00564557"/>
    <w:rsid w:val="00565095"/>
    <w:rsid w:val="00566706"/>
    <w:rsid w:val="005675F7"/>
    <w:rsid w:val="005710D0"/>
    <w:rsid w:val="00572C53"/>
    <w:rsid w:val="00573E2B"/>
    <w:rsid w:val="0057456A"/>
    <w:rsid w:val="00574666"/>
    <w:rsid w:val="0057483B"/>
    <w:rsid w:val="00575D91"/>
    <w:rsid w:val="00576488"/>
    <w:rsid w:val="0057741A"/>
    <w:rsid w:val="005804F2"/>
    <w:rsid w:val="005815CA"/>
    <w:rsid w:val="005817AE"/>
    <w:rsid w:val="00582E23"/>
    <w:rsid w:val="00584340"/>
    <w:rsid w:val="00584795"/>
    <w:rsid w:val="00586977"/>
    <w:rsid w:val="0058760F"/>
    <w:rsid w:val="00587A07"/>
    <w:rsid w:val="00595AA3"/>
    <w:rsid w:val="005963BB"/>
    <w:rsid w:val="00597597"/>
    <w:rsid w:val="005A29ED"/>
    <w:rsid w:val="005A5E6F"/>
    <w:rsid w:val="005A608B"/>
    <w:rsid w:val="005A7E96"/>
    <w:rsid w:val="005B017E"/>
    <w:rsid w:val="005B2F1F"/>
    <w:rsid w:val="005B4DA1"/>
    <w:rsid w:val="005B5479"/>
    <w:rsid w:val="005B585A"/>
    <w:rsid w:val="005B6D20"/>
    <w:rsid w:val="005B7B1F"/>
    <w:rsid w:val="005C0CB0"/>
    <w:rsid w:val="005C117B"/>
    <w:rsid w:val="005D0494"/>
    <w:rsid w:val="005D13FA"/>
    <w:rsid w:val="005D373A"/>
    <w:rsid w:val="005D3F35"/>
    <w:rsid w:val="005D4583"/>
    <w:rsid w:val="005D5A64"/>
    <w:rsid w:val="005D694B"/>
    <w:rsid w:val="005D7676"/>
    <w:rsid w:val="005D7F27"/>
    <w:rsid w:val="005E171A"/>
    <w:rsid w:val="005E176D"/>
    <w:rsid w:val="005E1AC9"/>
    <w:rsid w:val="005E1B60"/>
    <w:rsid w:val="005E3E71"/>
    <w:rsid w:val="005E4039"/>
    <w:rsid w:val="005E6607"/>
    <w:rsid w:val="005E6695"/>
    <w:rsid w:val="005E6709"/>
    <w:rsid w:val="005E7F0D"/>
    <w:rsid w:val="005F0020"/>
    <w:rsid w:val="005F0BD5"/>
    <w:rsid w:val="005F0E1C"/>
    <w:rsid w:val="005F0F70"/>
    <w:rsid w:val="005F24DD"/>
    <w:rsid w:val="005F3323"/>
    <w:rsid w:val="005F3A0A"/>
    <w:rsid w:val="005F4206"/>
    <w:rsid w:val="005F4B48"/>
    <w:rsid w:val="005F5308"/>
    <w:rsid w:val="005F54D8"/>
    <w:rsid w:val="005F55E7"/>
    <w:rsid w:val="005F57FC"/>
    <w:rsid w:val="005F750C"/>
    <w:rsid w:val="005F78AE"/>
    <w:rsid w:val="00600120"/>
    <w:rsid w:val="00600512"/>
    <w:rsid w:val="0060080A"/>
    <w:rsid w:val="006014D8"/>
    <w:rsid w:val="0060153F"/>
    <w:rsid w:val="006035C4"/>
    <w:rsid w:val="00603C2B"/>
    <w:rsid w:val="00603FC8"/>
    <w:rsid w:val="006051CB"/>
    <w:rsid w:val="00606366"/>
    <w:rsid w:val="0060721B"/>
    <w:rsid w:val="00607A87"/>
    <w:rsid w:val="00607BE7"/>
    <w:rsid w:val="00611B86"/>
    <w:rsid w:val="0061208D"/>
    <w:rsid w:val="0061266D"/>
    <w:rsid w:val="00614146"/>
    <w:rsid w:val="00614E72"/>
    <w:rsid w:val="00616322"/>
    <w:rsid w:val="00616557"/>
    <w:rsid w:val="006165CF"/>
    <w:rsid w:val="006205D5"/>
    <w:rsid w:val="00620611"/>
    <w:rsid w:val="006233BD"/>
    <w:rsid w:val="00623C3E"/>
    <w:rsid w:val="00623FD6"/>
    <w:rsid w:val="00624421"/>
    <w:rsid w:val="0062781C"/>
    <w:rsid w:val="006304D9"/>
    <w:rsid w:val="006307E5"/>
    <w:rsid w:val="00630835"/>
    <w:rsid w:val="00631F75"/>
    <w:rsid w:val="00633EAC"/>
    <w:rsid w:val="00633F0C"/>
    <w:rsid w:val="006367C4"/>
    <w:rsid w:val="0064079A"/>
    <w:rsid w:val="00641BF5"/>
    <w:rsid w:val="00641F94"/>
    <w:rsid w:val="0064309A"/>
    <w:rsid w:val="006450E6"/>
    <w:rsid w:val="00647215"/>
    <w:rsid w:val="006474A5"/>
    <w:rsid w:val="00647CD4"/>
    <w:rsid w:val="006512A3"/>
    <w:rsid w:val="006515C6"/>
    <w:rsid w:val="006539B9"/>
    <w:rsid w:val="00656574"/>
    <w:rsid w:val="00656E24"/>
    <w:rsid w:val="006603B6"/>
    <w:rsid w:val="006614EC"/>
    <w:rsid w:val="006618F9"/>
    <w:rsid w:val="00661FDF"/>
    <w:rsid w:val="00662E11"/>
    <w:rsid w:val="00662E3C"/>
    <w:rsid w:val="006644BF"/>
    <w:rsid w:val="00665AF1"/>
    <w:rsid w:val="00665F9C"/>
    <w:rsid w:val="0066684A"/>
    <w:rsid w:val="00667E61"/>
    <w:rsid w:val="006716DB"/>
    <w:rsid w:val="0067206D"/>
    <w:rsid w:val="00672E76"/>
    <w:rsid w:val="00676261"/>
    <w:rsid w:val="00676E39"/>
    <w:rsid w:val="00680B40"/>
    <w:rsid w:val="006833F6"/>
    <w:rsid w:val="0068457A"/>
    <w:rsid w:val="00690AAE"/>
    <w:rsid w:val="0069448B"/>
    <w:rsid w:val="00695ECE"/>
    <w:rsid w:val="006A0DE4"/>
    <w:rsid w:val="006A31C1"/>
    <w:rsid w:val="006A4CBF"/>
    <w:rsid w:val="006A6BF5"/>
    <w:rsid w:val="006A6FC9"/>
    <w:rsid w:val="006A7541"/>
    <w:rsid w:val="006B18A2"/>
    <w:rsid w:val="006B1EAF"/>
    <w:rsid w:val="006B4B31"/>
    <w:rsid w:val="006B5C66"/>
    <w:rsid w:val="006B6F67"/>
    <w:rsid w:val="006B7E14"/>
    <w:rsid w:val="006C10B9"/>
    <w:rsid w:val="006C20F5"/>
    <w:rsid w:val="006C24E9"/>
    <w:rsid w:val="006C2DFB"/>
    <w:rsid w:val="006C6874"/>
    <w:rsid w:val="006D0480"/>
    <w:rsid w:val="006D0B61"/>
    <w:rsid w:val="006D0C3B"/>
    <w:rsid w:val="006D33C9"/>
    <w:rsid w:val="006D3A6C"/>
    <w:rsid w:val="006D3FC2"/>
    <w:rsid w:val="006D5C23"/>
    <w:rsid w:val="006D7656"/>
    <w:rsid w:val="006E30DC"/>
    <w:rsid w:val="006E3EE4"/>
    <w:rsid w:val="006E4141"/>
    <w:rsid w:val="006E4443"/>
    <w:rsid w:val="006E5791"/>
    <w:rsid w:val="006E58DA"/>
    <w:rsid w:val="006E6B2D"/>
    <w:rsid w:val="006E6FEB"/>
    <w:rsid w:val="006F1E02"/>
    <w:rsid w:val="006F51D2"/>
    <w:rsid w:val="006F587C"/>
    <w:rsid w:val="006F5EC5"/>
    <w:rsid w:val="006F60D6"/>
    <w:rsid w:val="00700FF2"/>
    <w:rsid w:val="00701185"/>
    <w:rsid w:val="00702719"/>
    <w:rsid w:val="0070342D"/>
    <w:rsid w:val="00703A3E"/>
    <w:rsid w:val="00704843"/>
    <w:rsid w:val="00704ABB"/>
    <w:rsid w:val="007127A7"/>
    <w:rsid w:val="007129DC"/>
    <w:rsid w:val="00713323"/>
    <w:rsid w:val="00714A60"/>
    <w:rsid w:val="00716B19"/>
    <w:rsid w:val="0071777E"/>
    <w:rsid w:val="0072246A"/>
    <w:rsid w:val="00724842"/>
    <w:rsid w:val="007254A2"/>
    <w:rsid w:val="007254CF"/>
    <w:rsid w:val="00725C95"/>
    <w:rsid w:val="007263E4"/>
    <w:rsid w:val="00726478"/>
    <w:rsid w:val="0072671E"/>
    <w:rsid w:val="00727705"/>
    <w:rsid w:val="00731331"/>
    <w:rsid w:val="007316FD"/>
    <w:rsid w:val="007325C5"/>
    <w:rsid w:val="00734523"/>
    <w:rsid w:val="007362C4"/>
    <w:rsid w:val="0073644E"/>
    <w:rsid w:val="00736484"/>
    <w:rsid w:val="00736A2C"/>
    <w:rsid w:val="00736D97"/>
    <w:rsid w:val="00737165"/>
    <w:rsid w:val="007371D6"/>
    <w:rsid w:val="00740613"/>
    <w:rsid w:val="00740968"/>
    <w:rsid w:val="007410F6"/>
    <w:rsid w:val="00741B4E"/>
    <w:rsid w:val="007427C7"/>
    <w:rsid w:val="00742C70"/>
    <w:rsid w:val="00744821"/>
    <w:rsid w:val="00745A20"/>
    <w:rsid w:val="00745ECF"/>
    <w:rsid w:val="00746CE0"/>
    <w:rsid w:val="0075351E"/>
    <w:rsid w:val="00755D5A"/>
    <w:rsid w:val="00760073"/>
    <w:rsid w:val="00760172"/>
    <w:rsid w:val="007603F4"/>
    <w:rsid w:val="00760CF3"/>
    <w:rsid w:val="007617A4"/>
    <w:rsid w:val="00761FFF"/>
    <w:rsid w:val="00762A54"/>
    <w:rsid w:val="0076399C"/>
    <w:rsid w:val="00764F9A"/>
    <w:rsid w:val="00765205"/>
    <w:rsid w:val="00766070"/>
    <w:rsid w:val="00766B6B"/>
    <w:rsid w:val="00766E69"/>
    <w:rsid w:val="007673BB"/>
    <w:rsid w:val="007703A2"/>
    <w:rsid w:val="0077048F"/>
    <w:rsid w:val="00770C16"/>
    <w:rsid w:val="00772811"/>
    <w:rsid w:val="00772B9D"/>
    <w:rsid w:val="007745B3"/>
    <w:rsid w:val="00776C1D"/>
    <w:rsid w:val="00776F2A"/>
    <w:rsid w:val="0077781E"/>
    <w:rsid w:val="00777BD1"/>
    <w:rsid w:val="00777C38"/>
    <w:rsid w:val="00782363"/>
    <w:rsid w:val="0078268C"/>
    <w:rsid w:val="00784E91"/>
    <w:rsid w:val="0078738D"/>
    <w:rsid w:val="00790E4D"/>
    <w:rsid w:val="0079227F"/>
    <w:rsid w:val="00795103"/>
    <w:rsid w:val="00797F34"/>
    <w:rsid w:val="007A1440"/>
    <w:rsid w:val="007A2084"/>
    <w:rsid w:val="007A2EA0"/>
    <w:rsid w:val="007A3891"/>
    <w:rsid w:val="007A41A9"/>
    <w:rsid w:val="007A5C42"/>
    <w:rsid w:val="007B08EA"/>
    <w:rsid w:val="007B0A1F"/>
    <w:rsid w:val="007B2ABA"/>
    <w:rsid w:val="007B2E62"/>
    <w:rsid w:val="007B3392"/>
    <w:rsid w:val="007B3A9D"/>
    <w:rsid w:val="007B4BDA"/>
    <w:rsid w:val="007B70BD"/>
    <w:rsid w:val="007C110E"/>
    <w:rsid w:val="007C154F"/>
    <w:rsid w:val="007C1CA3"/>
    <w:rsid w:val="007C2B2E"/>
    <w:rsid w:val="007D00F5"/>
    <w:rsid w:val="007D016D"/>
    <w:rsid w:val="007D07E9"/>
    <w:rsid w:val="007D1871"/>
    <w:rsid w:val="007D1AF9"/>
    <w:rsid w:val="007D45C0"/>
    <w:rsid w:val="007D4ABF"/>
    <w:rsid w:val="007D5CC4"/>
    <w:rsid w:val="007D6868"/>
    <w:rsid w:val="007D74C9"/>
    <w:rsid w:val="007D7959"/>
    <w:rsid w:val="007E0D18"/>
    <w:rsid w:val="007E1491"/>
    <w:rsid w:val="007E1DCA"/>
    <w:rsid w:val="007E3639"/>
    <w:rsid w:val="007E38FA"/>
    <w:rsid w:val="007E44A4"/>
    <w:rsid w:val="007E4BBD"/>
    <w:rsid w:val="007E60F9"/>
    <w:rsid w:val="007E6711"/>
    <w:rsid w:val="007F037F"/>
    <w:rsid w:val="007F40CA"/>
    <w:rsid w:val="007F4238"/>
    <w:rsid w:val="007F681C"/>
    <w:rsid w:val="00802A17"/>
    <w:rsid w:val="00803192"/>
    <w:rsid w:val="00805C1D"/>
    <w:rsid w:val="00806451"/>
    <w:rsid w:val="008076A7"/>
    <w:rsid w:val="008120E9"/>
    <w:rsid w:val="00812265"/>
    <w:rsid w:val="00812761"/>
    <w:rsid w:val="0081296A"/>
    <w:rsid w:val="00812EB2"/>
    <w:rsid w:val="008136CA"/>
    <w:rsid w:val="00813F0A"/>
    <w:rsid w:val="00820D0E"/>
    <w:rsid w:val="00820F41"/>
    <w:rsid w:val="00821411"/>
    <w:rsid w:val="00821625"/>
    <w:rsid w:val="00821EA4"/>
    <w:rsid w:val="00822A6B"/>
    <w:rsid w:val="00822D40"/>
    <w:rsid w:val="00825923"/>
    <w:rsid w:val="00825DFC"/>
    <w:rsid w:val="008309C6"/>
    <w:rsid w:val="0083236F"/>
    <w:rsid w:val="00833AA6"/>
    <w:rsid w:val="0083442C"/>
    <w:rsid w:val="00835694"/>
    <w:rsid w:val="008356A4"/>
    <w:rsid w:val="00835D38"/>
    <w:rsid w:val="0083640D"/>
    <w:rsid w:val="00840E2C"/>
    <w:rsid w:val="00842304"/>
    <w:rsid w:val="00844FE4"/>
    <w:rsid w:val="008467BE"/>
    <w:rsid w:val="0084793E"/>
    <w:rsid w:val="00850A08"/>
    <w:rsid w:val="00850EF9"/>
    <w:rsid w:val="00851460"/>
    <w:rsid w:val="0085172B"/>
    <w:rsid w:val="00851DDC"/>
    <w:rsid w:val="008521B1"/>
    <w:rsid w:val="00856C21"/>
    <w:rsid w:val="00857199"/>
    <w:rsid w:val="008604CF"/>
    <w:rsid w:val="008616CD"/>
    <w:rsid w:val="00862878"/>
    <w:rsid w:val="008639EB"/>
    <w:rsid w:val="00864BCE"/>
    <w:rsid w:val="0086536A"/>
    <w:rsid w:val="00865625"/>
    <w:rsid w:val="00865E98"/>
    <w:rsid w:val="008666CD"/>
    <w:rsid w:val="00867E88"/>
    <w:rsid w:val="00870915"/>
    <w:rsid w:val="00870FAA"/>
    <w:rsid w:val="0087334B"/>
    <w:rsid w:val="008748B4"/>
    <w:rsid w:val="00874DAB"/>
    <w:rsid w:val="00880151"/>
    <w:rsid w:val="00880F1F"/>
    <w:rsid w:val="00881A88"/>
    <w:rsid w:val="00882A77"/>
    <w:rsid w:val="0088329A"/>
    <w:rsid w:val="00883373"/>
    <w:rsid w:val="008834D9"/>
    <w:rsid w:val="0088494C"/>
    <w:rsid w:val="0088537D"/>
    <w:rsid w:val="0088553B"/>
    <w:rsid w:val="008856EB"/>
    <w:rsid w:val="00886547"/>
    <w:rsid w:val="00886E99"/>
    <w:rsid w:val="00890591"/>
    <w:rsid w:val="0089116F"/>
    <w:rsid w:val="008938B7"/>
    <w:rsid w:val="008944C5"/>
    <w:rsid w:val="00895563"/>
    <w:rsid w:val="00896342"/>
    <w:rsid w:val="00896B6D"/>
    <w:rsid w:val="008970BE"/>
    <w:rsid w:val="00897BED"/>
    <w:rsid w:val="008A2038"/>
    <w:rsid w:val="008A3331"/>
    <w:rsid w:val="008A3D23"/>
    <w:rsid w:val="008A5AEE"/>
    <w:rsid w:val="008A5BCA"/>
    <w:rsid w:val="008A7611"/>
    <w:rsid w:val="008A7A28"/>
    <w:rsid w:val="008A7EFD"/>
    <w:rsid w:val="008B0A66"/>
    <w:rsid w:val="008B0CB1"/>
    <w:rsid w:val="008B1A4F"/>
    <w:rsid w:val="008B1A80"/>
    <w:rsid w:val="008B2DDE"/>
    <w:rsid w:val="008B45A5"/>
    <w:rsid w:val="008B5FA6"/>
    <w:rsid w:val="008B7ABE"/>
    <w:rsid w:val="008C007C"/>
    <w:rsid w:val="008C0791"/>
    <w:rsid w:val="008C1AE9"/>
    <w:rsid w:val="008C220F"/>
    <w:rsid w:val="008C2C2D"/>
    <w:rsid w:val="008C4825"/>
    <w:rsid w:val="008C536E"/>
    <w:rsid w:val="008C6913"/>
    <w:rsid w:val="008C70FF"/>
    <w:rsid w:val="008D1313"/>
    <w:rsid w:val="008D26F4"/>
    <w:rsid w:val="008D2D00"/>
    <w:rsid w:val="008D312B"/>
    <w:rsid w:val="008D33F2"/>
    <w:rsid w:val="008D45D1"/>
    <w:rsid w:val="008D6BD4"/>
    <w:rsid w:val="008D7EA2"/>
    <w:rsid w:val="008E0009"/>
    <w:rsid w:val="008E0B31"/>
    <w:rsid w:val="008E3887"/>
    <w:rsid w:val="008E4A0A"/>
    <w:rsid w:val="008E4E0A"/>
    <w:rsid w:val="008E5086"/>
    <w:rsid w:val="008E5570"/>
    <w:rsid w:val="008F34B8"/>
    <w:rsid w:val="008F3D9F"/>
    <w:rsid w:val="008F3DDE"/>
    <w:rsid w:val="008F68BF"/>
    <w:rsid w:val="008F7DC6"/>
    <w:rsid w:val="00901A61"/>
    <w:rsid w:val="0090372E"/>
    <w:rsid w:val="0090396E"/>
    <w:rsid w:val="00904534"/>
    <w:rsid w:val="00907716"/>
    <w:rsid w:val="00911604"/>
    <w:rsid w:val="00911E3F"/>
    <w:rsid w:val="00911F03"/>
    <w:rsid w:val="00912022"/>
    <w:rsid w:val="00912A55"/>
    <w:rsid w:val="009141F4"/>
    <w:rsid w:val="00922953"/>
    <w:rsid w:val="00923776"/>
    <w:rsid w:val="00923D4D"/>
    <w:rsid w:val="0092536E"/>
    <w:rsid w:val="00925782"/>
    <w:rsid w:val="009257A5"/>
    <w:rsid w:val="009265B1"/>
    <w:rsid w:val="00926B66"/>
    <w:rsid w:val="009311CB"/>
    <w:rsid w:val="00935E66"/>
    <w:rsid w:val="00935EDB"/>
    <w:rsid w:val="0093789C"/>
    <w:rsid w:val="00940028"/>
    <w:rsid w:val="00940980"/>
    <w:rsid w:val="00940D4B"/>
    <w:rsid w:val="00940DE7"/>
    <w:rsid w:val="00941CFC"/>
    <w:rsid w:val="009425B2"/>
    <w:rsid w:val="00943172"/>
    <w:rsid w:val="00943CA3"/>
    <w:rsid w:val="009447EC"/>
    <w:rsid w:val="009450D1"/>
    <w:rsid w:val="00946FB0"/>
    <w:rsid w:val="0095052A"/>
    <w:rsid w:val="00950BDC"/>
    <w:rsid w:val="0095133F"/>
    <w:rsid w:val="00955BF7"/>
    <w:rsid w:val="009569B3"/>
    <w:rsid w:val="00957264"/>
    <w:rsid w:val="0096077A"/>
    <w:rsid w:val="0096097D"/>
    <w:rsid w:val="00961978"/>
    <w:rsid w:val="0096252F"/>
    <w:rsid w:val="009632D5"/>
    <w:rsid w:val="00963AE9"/>
    <w:rsid w:val="00970E82"/>
    <w:rsid w:val="00971496"/>
    <w:rsid w:val="009714B0"/>
    <w:rsid w:val="0097543F"/>
    <w:rsid w:val="00975E20"/>
    <w:rsid w:val="00976637"/>
    <w:rsid w:val="00977995"/>
    <w:rsid w:val="00980739"/>
    <w:rsid w:val="00981683"/>
    <w:rsid w:val="009828B1"/>
    <w:rsid w:val="00982996"/>
    <w:rsid w:val="00983950"/>
    <w:rsid w:val="00985130"/>
    <w:rsid w:val="00985DE2"/>
    <w:rsid w:val="00987858"/>
    <w:rsid w:val="00987D0D"/>
    <w:rsid w:val="00990373"/>
    <w:rsid w:val="00990B01"/>
    <w:rsid w:val="00993E34"/>
    <w:rsid w:val="0099442A"/>
    <w:rsid w:val="00994D7A"/>
    <w:rsid w:val="009972F1"/>
    <w:rsid w:val="009978E8"/>
    <w:rsid w:val="009A1A6C"/>
    <w:rsid w:val="009A25EA"/>
    <w:rsid w:val="009A2715"/>
    <w:rsid w:val="009A29AF"/>
    <w:rsid w:val="009A39DC"/>
    <w:rsid w:val="009A3FD6"/>
    <w:rsid w:val="009A66BB"/>
    <w:rsid w:val="009A7C17"/>
    <w:rsid w:val="009B04AD"/>
    <w:rsid w:val="009B2092"/>
    <w:rsid w:val="009B3A01"/>
    <w:rsid w:val="009B6ABD"/>
    <w:rsid w:val="009B6D74"/>
    <w:rsid w:val="009B6F00"/>
    <w:rsid w:val="009C1230"/>
    <w:rsid w:val="009C33AF"/>
    <w:rsid w:val="009C5712"/>
    <w:rsid w:val="009C5E81"/>
    <w:rsid w:val="009C6796"/>
    <w:rsid w:val="009C6B08"/>
    <w:rsid w:val="009D04A9"/>
    <w:rsid w:val="009D112F"/>
    <w:rsid w:val="009D2048"/>
    <w:rsid w:val="009D20F3"/>
    <w:rsid w:val="009D3CFA"/>
    <w:rsid w:val="009D3DF5"/>
    <w:rsid w:val="009D6D0C"/>
    <w:rsid w:val="009D6DE5"/>
    <w:rsid w:val="009E09DB"/>
    <w:rsid w:val="009E33B2"/>
    <w:rsid w:val="009E3F84"/>
    <w:rsid w:val="009E428A"/>
    <w:rsid w:val="009E48AE"/>
    <w:rsid w:val="009E5683"/>
    <w:rsid w:val="009F1133"/>
    <w:rsid w:val="009F1541"/>
    <w:rsid w:val="009F1B13"/>
    <w:rsid w:val="009F4F53"/>
    <w:rsid w:val="009F50ED"/>
    <w:rsid w:val="009F5B5A"/>
    <w:rsid w:val="009F6B07"/>
    <w:rsid w:val="00A00228"/>
    <w:rsid w:val="00A003CA"/>
    <w:rsid w:val="00A01EEA"/>
    <w:rsid w:val="00A0252F"/>
    <w:rsid w:val="00A0577D"/>
    <w:rsid w:val="00A074D4"/>
    <w:rsid w:val="00A112FF"/>
    <w:rsid w:val="00A11C17"/>
    <w:rsid w:val="00A1653C"/>
    <w:rsid w:val="00A16875"/>
    <w:rsid w:val="00A17A1F"/>
    <w:rsid w:val="00A207BF"/>
    <w:rsid w:val="00A20A05"/>
    <w:rsid w:val="00A21A20"/>
    <w:rsid w:val="00A227D4"/>
    <w:rsid w:val="00A23E88"/>
    <w:rsid w:val="00A24738"/>
    <w:rsid w:val="00A25EEA"/>
    <w:rsid w:val="00A264F5"/>
    <w:rsid w:val="00A26752"/>
    <w:rsid w:val="00A268D9"/>
    <w:rsid w:val="00A27649"/>
    <w:rsid w:val="00A27D61"/>
    <w:rsid w:val="00A30037"/>
    <w:rsid w:val="00A338F4"/>
    <w:rsid w:val="00A342B2"/>
    <w:rsid w:val="00A35AFD"/>
    <w:rsid w:val="00A35E96"/>
    <w:rsid w:val="00A37601"/>
    <w:rsid w:val="00A37668"/>
    <w:rsid w:val="00A40D88"/>
    <w:rsid w:val="00A4271F"/>
    <w:rsid w:val="00A45245"/>
    <w:rsid w:val="00A461DF"/>
    <w:rsid w:val="00A5173F"/>
    <w:rsid w:val="00A519D1"/>
    <w:rsid w:val="00A548CE"/>
    <w:rsid w:val="00A62E58"/>
    <w:rsid w:val="00A6357B"/>
    <w:rsid w:val="00A63CFA"/>
    <w:rsid w:val="00A67146"/>
    <w:rsid w:val="00A72143"/>
    <w:rsid w:val="00A724A7"/>
    <w:rsid w:val="00A73CFD"/>
    <w:rsid w:val="00A74A30"/>
    <w:rsid w:val="00A75BF1"/>
    <w:rsid w:val="00A75F9E"/>
    <w:rsid w:val="00A7643C"/>
    <w:rsid w:val="00A81548"/>
    <w:rsid w:val="00A81A0F"/>
    <w:rsid w:val="00A81D93"/>
    <w:rsid w:val="00A83B1D"/>
    <w:rsid w:val="00A841E9"/>
    <w:rsid w:val="00A84BFB"/>
    <w:rsid w:val="00A85EB8"/>
    <w:rsid w:val="00A861F9"/>
    <w:rsid w:val="00A86F6B"/>
    <w:rsid w:val="00A92CC0"/>
    <w:rsid w:val="00A9529B"/>
    <w:rsid w:val="00A966D3"/>
    <w:rsid w:val="00A97AD5"/>
    <w:rsid w:val="00AA1F30"/>
    <w:rsid w:val="00AA28C7"/>
    <w:rsid w:val="00AA2BD7"/>
    <w:rsid w:val="00AA731C"/>
    <w:rsid w:val="00AB257D"/>
    <w:rsid w:val="00AB27E6"/>
    <w:rsid w:val="00AB2A52"/>
    <w:rsid w:val="00AB5BF6"/>
    <w:rsid w:val="00AB7205"/>
    <w:rsid w:val="00AB7A34"/>
    <w:rsid w:val="00AC38AC"/>
    <w:rsid w:val="00AC595B"/>
    <w:rsid w:val="00AC78EC"/>
    <w:rsid w:val="00AC7F2D"/>
    <w:rsid w:val="00AD14BC"/>
    <w:rsid w:val="00AD1D45"/>
    <w:rsid w:val="00AD3C4D"/>
    <w:rsid w:val="00AD6758"/>
    <w:rsid w:val="00AD6CE8"/>
    <w:rsid w:val="00AE1544"/>
    <w:rsid w:val="00AE15A7"/>
    <w:rsid w:val="00AE1B52"/>
    <w:rsid w:val="00AE22B6"/>
    <w:rsid w:val="00AE3814"/>
    <w:rsid w:val="00AE70CB"/>
    <w:rsid w:val="00AF1197"/>
    <w:rsid w:val="00AF1407"/>
    <w:rsid w:val="00AF2679"/>
    <w:rsid w:val="00AF2BEC"/>
    <w:rsid w:val="00AF3AAF"/>
    <w:rsid w:val="00AF5264"/>
    <w:rsid w:val="00AF53B4"/>
    <w:rsid w:val="00AF58F6"/>
    <w:rsid w:val="00B01099"/>
    <w:rsid w:val="00B02284"/>
    <w:rsid w:val="00B02A2E"/>
    <w:rsid w:val="00B063E3"/>
    <w:rsid w:val="00B06ECC"/>
    <w:rsid w:val="00B06F68"/>
    <w:rsid w:val="00B070D9"/>
    <w:rsid w:val="00B1151C"/>
    <w:rsid w:val="00B12D8F"/>
    <w:rsid w:val="00B12E5A"/>
    <w:rsid w:val="00B130D4"/>
    <w:rsid w:val="00B13CF5"/>
    <w:rsid w:val="00B14818"/>
    <w:rsid w:val="00B16197"/>
    <w:rsid w:val="00B20BFE"/>
    <w:rsid w:val="00B21655"/>
    <w:rsid w:val="00B21B6D"/>
    <w:rsid w:val="00B24778"/>
    <w:rsid w:val="00B24DCE"/>
    <w:rsid w:val="00B25657"/>
    <w:rsid w:val="00B26879"/>
    <w:rsid w:val="00B278AF"/>
    <w:rsid w:val="00B31468"/>
    <w:rsid w:val="00B322DD"/>
    <w:rsid w:val="00B3246C"/>
    <w:rsid w:val="00B32611"/>
    <w:rsid w:val="00B32E95"/>
    <w:rsid w:val="00B33149"/>
    <w:rsid w:val="00B34621"/>
    <w:rsid w:val="00B349D3"/>
    <w:rsid w:val="00B36ABF"/>
    <w:rsid w:val="00B37333"/>
    <w:rsid w:val="00B37BB2"/>
    <w:rsid w:val="00B41052"/>
    <w:rsid w:val="00B41DB9"/>
    <w:rsid w:val="00B4515A"/>
    <w:rsid w:val="00B506C5"/>
    <w:rsid w:val="00B51FE3"/>
    <w:rsid w:val="00B55610"/>
    <w:rsid w:val="00B55809"/>
    <w:rsid w:val="00B55E39"/>
    <w:rsid w:val="00B56628"/>
    <w:rsid w:val="00B566C3"/>
    <w:rsid w:val="00B568EE"/>
    <w:rsid w:val="00B57C68"/>
    <w:rsid w:val="00B60E9D"/>
    <w:rsid w:val="00B62B16"/>
    <w:rsid w:val="00B64ED8"/>
    <w:rsid w:val="00B653B1"/>
    <w:rsid w:val="00B664CF"/>
    <w:rsid w:val="00B70E8B"/>
    <w:rsid w:val="00B7206A"/>
    <w:rsid w:val="00B72B87"/>
    <w:rsid w:val="00B7558D"/>
    <w:rsid w:val="00B769A9"/>
    <w:rsid w:val="00B76CE0"/>
    <w:rsid w:val="00B804DE"/>
    <w:rsid w:val="00B8227B"/>
    <w:rsid w:val="00B8251D"/>
    <w:rsid w:val="00B8473A"/>
    <w:rsid w:val="00B87B39"/>
    <w:rsid w:val="00B906ED"/>
    <w:rsid w:val="00B92859"/>
    <w:rsid w:val="00B9384C"/>
    <w:rsid w:val="00B93B92"/>
    <w:rsid w:val="00B95108"/>
    <w:rsid w:val="00B95503"/>
    <w:rsid w:val="00B9616C"/>
    <w:rsid w:val="00BA1691"/>
    <w:rsid w:val="00BA1D66"/>
    <w:rsid w:val="00BA3B24"/>
    <w:rsid w:val="00BA4B57"/>
    <w:rsid w:val="00BA6925"/>
    <w:rsid w:val="00BB08A1"/>
    <w:rsid w:val="00BB216F"/>
    <w:rsid w:val="00BB42BD"/>
    <w:rsid w:val="00BB4E2B"/>
    <w:rsid w:val="00BB4F05"/>
    <w:rsid w:val="00BB5101"/>
    <w:rsid w:val="00BB6314"/>
    <w:rsid w:val="00BC0547"/>
    <w:rsid w:val="00BC19DB"/>
    <w:rsid w:val="00BC1EAE"/>
    <w:rsid w:val="00BC21B5"/>
    <w:rsid w:val="00BC2BFF"/>
    <w:rsid w:val="00BC7589"/>
    <w:rsid w:val="00BD7F92"/>
    <w:rsid w:val="00BE3AD3"/>
    <w:rsid w:val="00BE3B83"/>
    <w:rsid w:val="00BE70DA"/>
    <w:rsid w:val="00BE74F9"/>
    <w:rsid w:val="00BF4872"/>
    <w:rsid w:val="00BF5EC9"/>
    <w:rsid w:val="00BF74EB"/>
    <w:rsid w:val="00C06B45"/>
    <w:rsid w:val="00C07178"/>
    <w:rsid w:val="00C1402A"/>
    <w:rsid w:val="00C146AB"/>
    <w:rsid w:val="00C15F28"/>
    <w:rsid w:val="00C2113A"/>
    <w:rsid w:val="00C213AD"/>
    <w:rsid w:val="00C232E4"/>
    <w:rsid w:val="00C26514"/>
    <w:rsid w:val="00C30587"/>
    <w:rsid w:val="00C31589"/>
    <w:rsid w:val="00C33368"/>
    <w:rsid w:val="00C34AD8"/>
    <w:rsid w:val="00C365C7"/>
    <w:rsid w:val="00C37341"/>
    <w:rsid w:val="00C37757"/>
    <w:rsid w:val="00C37C66"/>
    <w:rsid w:val="00C41511"/>
    <w:rsid w:val="00C4277D"/>
    <w:rsid w:val="00C43B19"/>
    <w:rsid w:val="00C46350"/>
    <w:rsid w:val="00C46509"/>
    <w:rsid w:val="00C4679D"/>
    <w:rsid w:val="00C51C41"/>
    <w:rsid w:val="00C532E7"/>
    <w:rsid w:val="00C56139"/>
    <w:rsid w:val="00C60B54"/>
    <w:rsid w:val="00C62A8E"/>
    <w:rsid w:val="00C62DC4"/>
    <w:rsid w:val="00C64715"/>
    <w:rsid w:val="00C67A2F"/>
    <w:rsid w:val="00C67D9D"/>
    <w:rsid w:val="00C703DE"/>
    <w:rsid w:val="00C71927"/>
    <w:rsid w:val="00C72424"/>
    <w:rsid w:val="00C73344"/>
    <w:rsid w:val="00C74EF0"/>
    <w:rsid w:val="00C75E1E"/>
    <w:rsid w:val="00C76CEF"/>
    <w:rsid w:val="00C80B46"/>
    <w:rsid w:val="00C8280F"/>
    <w:rsid w:val="00C83BDC"/>
    <w:rsid w:val="00C8478B"/>
    <w:rsid w:val="00C84B16"/>
    <w:rsid w:val="00C84D02"/>
    <w:rsid w:val="00C8507D"/>
    <w:rsid w:val="00C85B0C"/>
    <w:rsid w:val="00C87F5C"/>
    <w:rsid w:val="00C909E5"/>
    <w:rsid w:val="00C92564"/>
    <w:rsid w:val="00C95765"/>
    <w:rsid w:val="00C961C9"/>
    <w:rsid w:val="00C964D6"/>
    <w:rsid w:val="00C97ECC"/>
    <w:rsid w:val="00CA0608"/>
    <w:rsid w:val="00CA0BA0"/>
    <w:rsid w:val="00CA0EEA"/>
    <w:rsid w:val="00CA3C2B"/>
    <w:rsid w:val="00CA44A7"/>
    <w:rsid w:val="00CA5249"/>
    <w:rsid w:val="00CA5501"/>
    <w:rsid w:val="00CA7C93"/>
    <w:rsid w:val="00CA7EB8"/>
    <w:rsid w:val="00CB0AAD"/>
    <w:rsid w:val="00CB0CBA"/>
    <w:rsid w:val="00CB2594"/>
    <w:rsid w:val="00CB2B09"/>
    <w:rsid w:val="00CB3037"/>
    <w:rsid w:val="00CB4496"/>
    <w:rsid w:val="00CB6737"/>
    <w:rsid w:val="00CB713F"/>
    <w:rsid w:val="00CC0666"/>
    <w:rsid w:val="00CC3094"/>
    <w:rsid w:val="00CC378A"/>
    <w:rsid w:val="00CC3DD4"/>
    <w:rsid w:val="00CC42A0"/>
    <w:rsid w:val="00CC5009"/>
    <w:rsid w:val="00CC6069"/>
    <w:rsid w:val="00CC7FA3"/>
    <w:rsid w:val="00CD0A47"/>
    <w:rsid w:val="00CD106A"/>
    <w:rsid w:val="00CD10AC"/>
    <w:rsid w:val="00CD175F"/>
    <w:rsid w:val="00CD38D0"/>
    <w:rsid w:val="00CD3CEC"/>
    <w:rsid w:val="00CD57B0"/>
    <w:rsid w:val="00CD6C46"/>
    <w:rsid w:val="00CD721B"/>
    <w:rsid w:val="00CD7C78"/>
    <w:rsid w:val="00CE03F1"/>
    <w:rsid w:val="00CE2071"/>
    <w:rsid w:val="00CE3DA8"/>
    <w:rsid w:val="00CE4EF1"/>
    <w:rsid w:val="00CE51B0"/>
    <w:rsid w:val="00CE541F"/>
    <w:rsid w:val="00CE5D2B"/>
    <w:rsid w:val="00CE6C46"/>
    <w:rsid w:val="00CF0A36"/>
    <w:rsid w:val="00CF0C69"/>
    <w:rsid w:val="00CF0E74"/>
    <w:rsid w:val="00CF17AD"/>
    <w:rsid w:val="00CF1827"/>
    <w:rsid w:val="00CF3DC3"/>
    <w:rsid w:val="00CF5892"/>
    <w:rsid w:val="00CF6B29"/>
    <w:rsid w:val="00CF6FA1"/>
    <w:rsid w:val="00CF749E"/>
    <w:rsid w:val="00CF7508"/>
    <w:rsid w:val="00CF7B8D"/>
    <w:rsid w:val="00CF7C79"/>
    <w:rsid w:val="00CF7ED1"/>
    <w:rsid w:val="00CF7F7D"/>
    <w:rsid w:val="00D006C8"/>
    <w:rsid w:val="00D01104"/>
    <w:rsid w:val="00D01595"/>
    <w:rsid w:val="00D01944"/>
    <w:rsid w:val="00D0194F"/>
    <w:rsid w:val="00D01A86"/>
    <w:rsid w:val="00D02A6A"/>
    <w:rsid w:val="00D03A03"/>
    <w:rsid w:val="00D04C7C"/>
    <w:rsid w:val="00D05FD8"/>
    <w:rsid w:val="00D073F5"/>
    <w:rsid w:val="00D075A0"/>
    <w:rsid w:val="00D14F9B"/>
    <w:rsid w:val="00D15E30"/>
    <w:rsid w:val="00D1794E"/>
    <w:rsid w:val="00D21348"/>
    <w:rsid w:val="00D22CE4"/>
    <w:rsid w:val="00D22E5E"/>
    <w:rsid w:val="00D24AE0"/>
    <w:rsid w:val="00D24FB9"/>
    <w:rsid w:val="00D25CAC"/>
    <w:rsid w:val="00D30468"/>
    <w:rsid w:val="00D30721"/>
    <w:rsid w:val="00D30EE5"/>
    <w:rsid w:val="00D31EAA"/>
    <w:rsid w:val="00D324F1"/>
    <w:rsid w:val="00D32FCC"/>
    <w:rsid w:val="00D3355B"/>
    <w:rsid w:val="00D335F0"/>
    <w:rsid w:val="00D337AC"/>
    <w:rsid w:val="00D36392"/>
    <w:rsid w:val="00D36F78"/>
    <w:rsid w:val="00D37B6F"/>
    <w:rsid w:val="00D43913"/>
    <w:rsid w:val="00D44056"/>
    <w:rsid w:val="00D45789"/>
    <w:rsid w:val="00D45BF3"/>
    <w:rsid w:val="00D45D4D"/>
    <w:rsid w:val="00D463E9"/>
    <w:rsid w:val="00D47CDB"/>
    <w:rsid w:val="00D50E37"/>
    <w:rsid w:val="00D511F9"/>
    <w:rsid w:val="00D536FD"/>
    <w:rsid w:val="00D53D2F"/>
    <w:rsid w:val="00D54C70"/>
    <w:rsid w:val="00D5721B"/>
    <w:rsid w:val="00D60986"/>
    <w:rsid w:val="00D60D15"/>
    <w:rsid w:val="00D61F14"/>
    <w:rsid w:val="00D63C1D"/>
    <w:rsid w:val="00D64856"/>
    <w:rsid w:val="00D6495F"/>
    <w:rsid w:val="00D64B68"/>
    <w:rsid w:val="00D66597"/>
    <w:rsid w:val="00D66EC2"/>
    <w:rsid w:val="00D67095"/>
    <w:rsid w:val="00D670F5"/>
    <w:rsid w:val="00D71498"/>
    <w:rsid w:val="00D71547"/>
    <w:rsid w:val="00D71DD7"/>
    <w:rsid w:val="00D72D56"/>
    <w:rsid w:val="00D776CB"/>
    <w:rsid w:val="00D77EA0"/>
    <w:rsid w:val="00D8069F"/>
    <w:rsid w:val="00D81EB9"/>
    <w:rsid w:val="00D847A2"/>
    <w:rsid w:val="00D84CE6"/>
    <w:rsid w:val="00D8563A"/>
    <w:rsid w:val="00D8755D"/>
    <w:rsid w:val="00D8777E"/>
    <w:rsid w:val="00D90A48"/>
    <w:rsid w:val="00D940E0"/>
    <w:rsid w:val="00D9416B"/>
    <w:rsid w:val="00D95237"/>
    <w:rsid w:val="00D9622D"/>
    <w:rsid w:val="00D96FCE"/>
    <w:rsid w:val="00D971AE"/>
    <w:rsid w:val="00DA2C98"/>
    <w:rsid w:val="00DA2FB6"/>
    <w:rsid w:val="00DA37CB"/>
    <w:rsid w:val="00DA37FD"/>
    <w:rsid w:val="00DA484D"/>
    <w:rsid w:val="00DA654B"/>
    <w:rsid w:val="00DA6706"/>
    <w:rsid w:val="00DA7343"/>
    <w:rsid w:val="00DA7B5C"/>
    <w:rsid w:val="00DA7D6A"/>
    <w:rsid w:val="00DB082F"/>
    <w:rsid w:val="00DB0EB9"/>
    <w:rsid w:val="00DB177A"/>
    <w:rsid w:val="00DB194B"/>
    <w:rsid w:val="00DB2CA8"/>
    <w:rsid w:val="00DB3183"/>
    <w:rsid w:val="00DB5BEF"/>
    <w:rsid w:val="00DB64D2"/>
    <w:rsid w:val="00DC02C9"/>
    <w:rsid w:val="00DC03F7"/>
    <w:rsid w:val="00DC0622"/>
    <w:rsid w:val="00DC120A"/>
    <w:rsid w:val="00DC3690"/>
    <w:rsid w:val="00DC42C4"/>
    <w:rsid w:val="00DC65C8"/>
    <w:rsid w:val="00DD117C"/>
    <w:rsid w:val="00DD6225"/>
    <w:rsid w:val="00DE1395"/>
    <w:rsid w:val="00DE14F6"/>
    <w:rsid w:val="00DE3001"/>
    <w:rsid w:val="00DE3169"/>
    <w:rsid w:val="00DE4CD2"/>
    <w:rsid w:val="00DE4F2D"/>
    <w:rsid w:val="00DE6477"/>
    <w:rsid w:val="00DE7B7B"/>
    <w:rsid w:val="00DF576C"/>
    <w:rsid w:val="00E00B33"/>
    <w:rsid w:val="00E02076"/>
    <w:rsid w:val="00E0260F"/>
    <w:rsid w:val="00E05B50"/>
    <w:rsid w:val="00E06B02"/>
    <w:rsid w:val="00E06BAF"/>
    <w:rsid w:val="00E115EC"/>
    <w:rsid w:val="00E11DDB"/>
    <w:rsid w:val="00E138BB"/>
    <w:rsid w:val="00E16558"/>
    <w:rsid w:val="00E16FCE"/>
    <w:rsid w:val="00E17DF1"/>
    <w:rsid w:val="00E21C78"/>
    <w:rsid w:val="00E265D8"/>
    <w:rsid w:val="00E325CF"/>
    <w:rsid w:val="00E34A0F"/>
    <w:rsid w:val="00E3576D"/>
    <w:rsid w:val="00E35D35"/>
    <w:rsid w:val="00E35EB6"/>
    <w:rsid w:val="00E36AD7"/>
    <w:rsid w:val="00E4041F"/>
    <w:rsid w:val="00E42C65"/>
    <w:rsid w:val="00E464E8"/>
    <w:rsid w:val="00E46959"/>
    <w:rsid w:val="00E47410"/>
    <w:rsid w:val="00E5371D"/>
    <w:rsid w:val="00E53CFC"/>
    <w:rsid w:val="00E54B6B"/>
    <w:rsid w:val="00E5581C"/>
    <w:rsid w:val="00E558B3"/>
    <w:rsid w:val="00E5650F"/>
    <w:rsid w:val="00E56C1F"/>
    <w:rsid w:val="00E57936"/>
    <w:rsid w:val="00E6086D"/>
    <w:rsid w:val="00E60DE4"/>
    <w:rsid w:val="00E663A5"/>
    <w:rsid w:val="00E66C92"/>
    <w:rsid w:val="00E66ED1"/>
    <w:rsid w:val="00E7080F"/>
    <w:rsid w:val="00E70C5D"/>
    <w:rsid w:val="00E717C1"/>
    <w:rsid w:val="00E71AED"/>
    <w:rsid w:val="00E72390"/>
    <w:rsid w:val="00E729C2"/>
    <w:rsid w:val="00E731B9"/>
    <w:rsid w:val="00E75F18"/>
    <w:rsid w:val="00E7605C"/>
    <w:rsid w:val="00E76C52"/>
    <w:rsid w:val="00E7701D"/>
    <w:rsid w:val="00E773AF"/>
    <w:rsid w:val="00E77A87"/>
    <w:rsid w:val="00E80C5D"/>
    <w:rsid w:val="00E80F4B"/>
    <w:rsid w:val="00E80F6D"/>
    <w:rsid w:val="00E817E8"/>
    <w:rsid w:val="00E82BC8"/>
    <w:rsid w:val="00E8362E"/>
    <w:rsid w:val="00E84C2C"/>
    <w:rsid w:val="00E85941"/>
    <w:rsid w:val="00E85B4E"/>
    <w:rsid w:val="00E90FA0"/>
    <w:rsid w:val="00E91394"/>
    <w:rsid w:val="00E9166F"/>
    <w:rsid w:val="00E91F19"/>
    <w:rsid w:val="00E92332"/>
    <w:rsid w:val="00E92FC6"/>
    <w:rsid w:val="00E94603"/>
    <w:rsid w:val="00E950FF"/>
    <w:rsid w:val="00E9585F"/>
    <w:rsid w:val="00E977D6"/>
    <w:rsid w:val="00E97C8C"/>
    <w:rsid w:val="00EA2632"/>
    <w:rsid w:val="00EA3179"/>
    <w:rsid w:val="00EA4802"/>
    <w:rsid w:val="00EA6CE1"/>
    <w:rsid w:val="00EB05D9"/>
    <w:rsid w:val="00EB0864"/>
    <w:rsid w:val="00EB0DAE"/>
    <w:rsid w:val="00EB315D"/>
    <w:rsid w:val="00EB43B8"/>
    <w:rsid w:val="00EB564A"/>
    <w:rsid w:val="00EC0E8A"/>
    <w:rsid w:val="00EC1468"/>
    <w:rsid w:val="00EC44A1"/>
    <w:rsid w:val="00EC51CC"/>
    <w:rsid w:val="00EC5B4C"/>
    <w:rsid w:val="00EC7D3F"/>
    <w:rsid w:val="00ED09B8"/>
    <w:rsid w:val="00ED0DE8"/>
    <w:rsid w:val="00ED141A"/>
    <w:rsid w:val="00ED1474"/>
    <w:rsid w:val="00ED1754"/>
    <w:rsid w:val="00ED35DC"/>
    <w:rsid w:val="00EE0949"/>
    <w:rsid w:val="00EE0BB6"/>
    <w:rsid w:val="00EE11F8"/>
    <w:rsid w:val="00EE286A"/>
    <w:rsid w:val="00EE38CA"/>
    <w:rsid w:val="00EE68B7"/>
    <w:rsid w:val="00EF11E7"/>
    <w:rsid w:val="00EF2168"/>
    <w:rsid w:val="00EF2B22"/>
    <w:rsid w:val="00EF3C0E"/>
    <w:rsid w:val="00EF3CA6"/>
    <w:rsid w:val="00EF402D"/>
    <w:rsid w:val="00EF4C5B"/>
    <w:rsid w:val="00EF54B9"/>
    <w:rsid w:val="00EF5D57"/>
    <w:rsid w:val="00EF73DD"/>
    <w:rsid w:val="00EF7983"/>
    <w:rsid w:val="00EF7A50"/>
    <w:rsid w:val="00EF7DAC"/>
    <w:rsid w:val="00F00F8F"/>
    <w:rsid w:val="00F01293"/>
    <w:rsid w:val="00F019EA"/>
    <w:rsid w:val="00F02D77"/>
    <w:rsid w:val="00F03062"/>
    <w:rsid w:val="00F035F3"/>
    <w:rsid w:val="00F03ADF"/>
    <w:rsid w:val="00F06157"/>
    <w:rsid w:val="00F062E3"/>
    <w:rsid w:val="00F062F6"/>
    <w:rsid w:val="00F064A5"/>
    <w:rsid w:val="00F071F4"/>
    <w:rsid w:val="00F10FFB"/>
    <w:rsid w:val="00F11748"/>
    <w:rsid w:val="00F1356F"/>
    <w:rsid w:val="00F14841"/>
    <w:rsid w:val="00F14E33"/>
    <w:rsid w:val="00F15294"/>
    <w:rsid w:val="00F157C4"/>
    <w:rsid w:val="00F16569"/>
    <w:rsid w:val="00F1666F"/>
    <w:rsid w:val="00F17369"/>
    <w:rsid w:val="00F21C87"/>
    <w:rsid w:val="00F22764"/>
    <w:rsid w:val="00F23CC9"/>
    <w:rsid w:val="00F249F6"/>
    <w:rsid w:val="00F2570D"/>
    <w:rsid w:val="00F25C03"/>
    <w:rsid w:val="00F26046"/>
    <w:rsid w:val="00F3049D"/>
    <w:rsid w:val="00F313C2"/>
    <w:rsid w:val="00F317BA"/>
    <w:rsid w:val="00F32AFE"/>
    <w:rsid w:val="00F3390F"/>
    <w:rsid w:val="00F33B34"/>
    <w:rsid w:val="00F34164"/>
    <w:rsid w:val="00F34952"/>
    <w:rsid w:val="00F36E4B"/>
    <w:rsid w:val="00F374D0"/>
    <w:rsid w:val="00F405DA"/>
    <w:rsid w:val="00F40F5B"/>
    <w:rsid w:val="00F41050"/>
    <w:rsid w:val="00F4122B"/>
    <w:rsid w:val="00F43E85"/>
    <w:rsid w:val="00F4437B"/>
    <w:rsid w:val="00F45C3E"/>
    <w:rsid w:val="00F45E4A"/>
    <w:rsid w:val="00F47D54"/>
    <w:rsid w:val="00F5167D"/>
    <w:rsid w:val="00F51DD0"/>
    <w:rsid w:val="00F52C1A"/>
    <w:rsid w:val="00F5314E"/>
    <w:rsid w:val="00F53868"/>
    <w:rsid w:val="00F53EB8"/>
    <w:rsid w:val="00F61943"/>
    <w:rsid w:val="00F61A8F"/>
    <w:rsid w:val="00F62637"/>
    <w:rsid w:val="00F63239"/>
    <w:rsid w:val="00F64D71"/>
    <w:rsid w:val="00F6504A"/>
    <w:rsid w:val="00F65CE1"/>
    <w:rsid w:val="00F662B0"/>
    <w:rsid w:val="00F7087D"/>
    <w:rsid w:val="00F70C02"/>
    <w:rsid w:val="00F7203B"/>
    <w:rsid w:val="00F723C9"/>
    <w:rsid w:val="00F75D4D"/>
    <w:rsid w:val="00F75D55"/>
    <w:rsid w:val="00F77602"/>
    <w:rsid w:val="00F8181B"/>
    <w:rsid w:val="00F81C3F"/>
    <w:rsid w:val="00F829EB"/>
    <w:rsid w:val="00F839CE"/>
    <w:rsid w:val="00F83ACA"/>
    <w:rsid w:val="00F863F1"/>
    <w:rsid w:val="00F90080"/>
    <w:rsid w:val="00F9131B"/>
    <w:rsid w:val="00F923C4"/>
    <w:rsid w:val="00F92770"/>
    <w:rsid w:val="00F9366A"/>
    <w:rsid w:val="00F94D74"/>
    <w:rsid w:val="00F95035"/>
    <w:rsid w:val="00F96CFC"/>
    <w:rsid w:val="00F97991"/>
    <w:rsid w:val="00FA079F"/>
    <w:rsid w:val="00FA07F8"/>
    <w:rsid w:val="00FA168F"/>
    <w:rsid w:val="00FA229D"/>
    <w:rsid w:val="00FA2470"/>
    <w:rsid w:val="00FA3CAF"/>
    <w:rsid w:val="00FA6757"/>
    <w:rsid w:val="00FB1960"/>
    <w:rsid w:val="00FB2662"/>
    <w:rsid w:val="00FB2B5B"/>
    <w:rsid w:val="00FB5156"/>
    <w:rsid w:val="00FC18ED"/>
    <w:rsid w:val="00FC6718"/>
    <w:rsid w:val="00FC6C58"/>
    <w:rsid w:val="00FC6EAA"/>
    <w:rsid w:val="00FD086C"/>
    <w:rsid w:val="00FD0C57"/>
    <w:rsid w:val="00FD1406"/>
    <w:rsid w:val="00FD184D"/>
    <w:rsid w:val="00FD34EE"/>
    <w:rsid w:val="00FD49EF"/>
    <w:rsid w:val="00FD602E"/>
    <w:rsid w:val="00FD6239"/>
    <w:rsid w:val="00FD6ACF"/>
    <w:rsid w:val="00FE08D6"/>
    <w:rsid w:val="00FE2FF2"/>
    <w:rsid w:val="00FE3673"/>
    <w:rsid w:val="00FE3855"/>
    <w:rsid w:val="00FE3EE0"/>
    <w:rsid w:val="00FE48E1"/>
    <w:rsid w:val="00FF12A1"/>
    <w:rsid w:val="00FF1F04"/>
    <w:rsid w:val="00FF228B"/>
    <w:rsid w:val="00FF2358"/>
    <w:rsid w:val="00FF3FAA"/>
    <w:rsid w:val="00FF504F"/>
    <w:rsid w:val="00F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C93"/>
    <w:pPr>
      <w:jc w:val="both"/>
    </w:pPr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qFormat/>
    <w:rsid w:val="00B21655"/>
    <w:pPr>
      <w:keepNext/>
      <w:spacing w:before="800" w:after="10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B21655"/>
    <w:pPr>
      <w:keepNext/>
      <w:spacing w:before="600" w:after="10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B21655"/>
    <w:pPr>
      <w:keepNext/>
      <w:spacing w:before="500" w:after="100"/>
      <w:outlineLvl w:val="2"/>
    </w:pPr>
    <w:rPr>
      <w:rFonts w:cs="Arial"/>
      <w:b/>
      <w:bCs/>
      <w:sz w:val="24"/>
      <w:szCs w:val="26"/>
    </w:rPr>
  </w:style>
  <w:style w:type="paragraph" w:styleId="Ttulo4">
    <w:name w:val="heading 4"/>
    <w:basedOn w:val="Normal"/>
    <w:next w:val="Normal"/>
    <w:qFormat/>
    <w:rsid w:val="00B21655"/>
    <w:pPr>
      <w:keepNext/>
      <w:tabs>
        <w:tab w:val="left" w:pos="709"/>
      </w:tabs>
      <w:spacing w:before="300" w:after="100"/>
      <w:outlineLvl w:val="3"/>
    </w:pPr>
    <w:rPr>
      <w:b/>
      <w:bCs/>
      <w:sz w:val="24"/>
      <w:szCs w:val="28"/>
    </w:rPr>
  </w:style>
  <w:style w:type="paragraph" w:styleId="Ttulo5">
    <w:name w:val="heading 5"/>
    <w:basedOn w:val="Normal"/>
    <w:next w:val="Normal"/>
    <w:qFormat/>
    <w:rsid w:val="00B21655"/>
    <w:pPr>
      <w:spacing w:before="240" w:after="6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B21655"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rsid w:val="00B21655"/>
    <w:pPr>
      <w:keepNext/>
      <w:jc w:val="right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rsid w:val="00B21655"/>
    <w:pPr>
      <w:keepNext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EB0864"/>
    <w:pPr>
      <w:tabs>
        <w:tab w:val="num" w:pos="0"/>
      </w:tabs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cs="Arial"/>
      <w:sz w:val="22"/>
      <w:szCs w:val="22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B21655"/>
    <w:pPr>
      <w:tabs>
        <w:tab w:val="center" w:pos="4394"/>
        <w:tab w:val="right" w:pos="8789"/>
      </w:tabs>
    </w:pPr>
    <w:rPr>
      <w:sz w:val="16"/>
    </w:rPr>
  </w:style>
  <w:style w:type="paragraph" w:styleId="Piedepgina">
    <w:name w:val="footer"/>
    <w:basedOn w:val="Normal"/>
    <w:semiHidden/>
    <w:rsid w:val="00B21655"/>
    <w:pPr>
      <w:tabs>
        <w:tab w:val="center" w:pos="4394"/>
        <w:tab w:val="right" w:pos="8789"/>
      </w:tabs>
    </w:pPr>
    <w:rPr>
      <w:sz w:val="16"/>
    </w:rPr>
  </w:style>
  <w:style w:type="paragraph" w:styleId="TDC1">
    <w:name w:val="toc 1"/>
    <w:basedOn w:val="Normal"/>
    <w:next w:val="Normal"/>
    <w:autoRedefine/>
    <w:uiPriority w:val="39"/>
    <w:rsid w:val="00B21655"/>
    <w:pPr>
      <w:spacing w:before="120" w:after="120"/>
    </w:pPr>
    <w:rPr>
      <w:b/>
      <w:bCs/>
      <w:caps/>
    </w:rPr>
  </w:style>
  <w:style w:type="paragraph" w:styleId="Ttulo">
    <w:name w:val="Title"/>
    <w:basedOn w:val="Normal"/>
    <w:qFormat/>
    <w:rsid w:val="00B21655"/>
    <w:pPr>
      <w:spacing w:before="400" w:after="100"/>
    </w:pPr>
    <w:rPr>
      <w:rFonts w:cs="Arial"/>
      <w:b/>
      <w:bCs/>
      <w:kern w:val="28"/>
      <w:sz w:val="32"/>
      <w:szCs w:val="32"/>
    </w:rPr>
  </w:style>
  <w:style w:type="paragraph" w:styleId="TDC2">
    <w:name w:val="toc 2"/>
    <w:basedOn w:val="Normal"/>
    <w:next w:val="Normal"/>
    <w:autoRedefine/>
    <w:uiPriority w:val="39"/>
    <w:rsid w:val="00B21655"/>
    <w:pPr>
      <w:ind w:left="20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B21655"/>
    <w:pPr>
      <w:ind w:left="400"/>
    </w:pPr>
    <w:rPr>
      <w:i/>
      <w:iCs/>
    </w:rPr>
  </w:style>
  <w:style w:type="paragraph" w:styleId="TDC4">
    <w:name w:val="toc 4"/>
    <w:basedOn w:val="Normal"/>
    <w:next w:val="Normal"/>
    <w:autoRedefine/>
    <w:uiPriority w:val="39"/>
    <w:rsid w:val="00B21655"/>
    <w:pPr>
      <w:ind w:left="600"/>
    </w:pPr>
    <w:rPr>
      <w:szCs w:val="21"/>
    </w:rPr>
  </w:style>
  <w:style w:type="character" w:styleId="Hipervnculo">
    <w:name w:val="Hyperlink"/>
    <w:basedOn w:val="Fuentedeprrafopredeter"/>
    <w:uiPriority w:val="99"/>
    <w:rsid w:val="00B21655"/>
    <w:rPr>
      <w:color w:val="0000FF"/>
      <w:u w:val="single"/>
    </w:rPr>
  </w:style>
  <w:style w:type="paragraph" w:styleId="Epgrafe">
    <w:name w:val="caption"/>
    <w:basedOn w:val="Normal"/>
    <w:next w:val="Normal"/>
    <w:qFormat/>
    <w:rsid w:val="00B21655"/>
    <w:pPr>
      <w:spacing w:before="120" w:after="120"/>
    </w:pPr>
    <w:rPr>
      <w:b/>
      <w:bCs/>
      <w:szCs w:val="20"/>
    </w:rPr>
  </w:style>
  <w:style w:type="paragraph" w:styleId="Textonotapie">
    <w:name w:val="footnote text"/>
    <w:basedOn w:val="Normal"/>
    <w:semiHidden/>
    <w:rsid w:val="00B21655"/>
    <w:rPr>
      <w:sz w:val="16"/>
      <w:szCs w:val="20"/>
    </w:rPr>
  </w:style>
  <w:style w:type="character" w:styleId="Refdenotaalpie">
    <w:name w:val="footnote reference"/>
    <w:basedOn w:val="Fuentedeprrafopredeter"/>
    <w:semiHidden/>
    <w:rsid w:val="00B21655"/>
    <w:rPr>
      <w:vertAlign w:val="superscript"/>
    </w:rPr>
  </w:style>
  <w:style w:type="paragraph" w:styleId="Tabladeilustraciones">
    <w:name w:val="table of figures"/>
    <w:basedOn w:val="Normal"/>
    <w:next w:val="Normal"/>
    <w:semiHidden/>
    <w:rsid w:val="00B21655"/>
    <w:pPr>
      <w:ind w:left="400" w:hanging="400"/>
    </w:pPr>
    <w:rPr>
      <w:smallCaps/>
    </w:rPr>
  </w:style>
  <w:style w:type="character" w:styleId="Refdecomentario">
    <w:name w:val="annotation reference"/>
    <w:basedOn w:val="Fuentedeprrafopredeter"/>
    <w:semiHidden/>
    <w:rsid w:val="00B21655"/>
    <w:rPr>
      <w:sz w:val="16"/>
      <w:szCs w:val="16"/>
    </w:rPr>
  </w:style>
  <w:style w:type="paragraph" w:styleId="Textocomentario">
    <w:name w:val="annotation text"/>
    <w:basedOn w:val="Normal"/>
    <w:semiHidden/>
    <w:rsid w:val="00B21655"/>
    <w:rPr>
      <w:szCs w:val="20"/>
    </w:rPr>
  </w:style>
  <w:style w:type="paragraph" w:styleId="TDC5">
    <w:name w:val="toc 5"/>
    <w:basedOn w:val="Normal"/>
    <w:next w:val="Normal"/>
    <w:autoRedefine/>
    <w:uiPriority w:val="39"/>
    <w:rsid w:val="00B21655"/>
    <w:pPr>
      <w:ind w:left="800"/>
    </w:pPr>
  </w:style>
  <w:style w:type="paragraph" w:styleId="TDC6">
    <w:name w:val="toc 6"/>
    <w:basedOn w:val="Normal"/>
    <w:next w:val="Normal"/>
    <w:autoRedefine/>
    <w:uiPriority w:val="39"/>
    <w:rsid w:val="00B21655"/>
    <w:pPr>
      <w:ind w:left="1000"/>
    </w:pPr>
  </w:style>
  <w:style w:type="paragraph" w:styleId="TDC7">
    <w:name w:val="toc 7"/>
    <w:basedOn w:val="Normal"/>
    <w:next w:val="Normal"/>
    <w:autoRedefine/>
    <w:uiPriority w:val="39"/>
    <w:rsid w:val="00B21655"/>
    <w:pPr>
      <w:ind w:left="1200"/>
    </w:pPr>
  </w:style>
  <w:style w:type="paragraph" w:styleId="TDC8">
    <w:name w:val="toc 8"/>
    <w:basedOn w:val="Normal"/>
    <w:next w:val="Normal"/>
    <w:autoRedefine/>
    <w:uiPriority w:val="39"/>
    <w:rsid w:val="00B21655"/>
    <w:pPr>
      <w:ind w:left="1400"/>
    </w:pPr>
  </w:style>
  <w:style w:type="paragraph" w:styleId="TDC9">
    <w:name w:val="toc 9"/>
    <w:basedOn w:val="Normal"/>
    <w:next w:val="Normal"/>
    <w:autoRedefine/>
    <w:uiPriority w:val="39"/>
    <w:rsid w:val="00B21655"/>
    <w:pPr>
      <w:ind w:left="1600"/>
    </w:pPr>
  </w:style>
  <w:style w:type="paragraph" w:styleId="Textoindependiente">
    <w:name w:val="Body Text"/>
    <w:basedOn w:val="Normal"/>
    <w:semiHidden/>
    <w:rsid w:val="00B21655"/>
    <w:rPr>
      <w:szCs w:val="20"/>
    </w:rPr>
  </w:style>
  <w:style w:type="paragraph" w:customStyle="1" w:styleId="NormalStd">
    <w:name w:val="Normal Std"/>
    <w:basedOn w:val="Normal"/>
    <w:rsid w:val="00B21655"/>
    <w:pPr>
      <w:jc w:val="left"/>
    </w:pPr>
    <w:rPr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285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2859"/>
    <w:rPr>
      <w:rFonts w:ascii="Tahoma" w:hAnsi="Tahoma" w:cs="Tahoma"/>
      <w:sz w:val="16"/>
      <w:szCs w:val="16"/>
      <w:lang w:eastAsia="en-US"/>
    </w:rPr>
  </w:style>
  <w:style w:type="paragraph" w:customStyle="1" w:styleId="Prrafodelista1">
    <w:name w:val="Párrafo de lista1"/>
    <w:basedOn w:val="Normal"/>
    <w:uiPriority w:val="34"/>
    <w:qFormat/>
    <w:rsid w:val="00282088"/>
    <w:pPr>
      <w:ind w:left="720"/>
      <w:contextualSpacing/>
    </w:p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841E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841E9"/>
    <w:rPr>
      <w:rFonts w:ascii="Arial" w:hAnsi="Arial"/>
      <w:szCs w:val="24"/>
      <w:lang w:eastAsia="en-US"/>
    </w:rPr>
  </w:style>
  <w:style w:type="paragraph" w:customStyle="1" w:styleId="puntos">
    <w:name w:val="puntos"/>
    <w:basedOn w:val="Normal"/>
    <w:rsid w:val="00B664CF"/>
    <w:pPr>
      <w:overflowPunct w:val="0"/>
      <w:autoSpaceDE w:val="0"/>
      <w:autoSpaceDN w:val="0"/>
      <w:adjustRightInd w:val="0"/>
      <w:ind w:left="3119" w:hanging="2552"/>
      <w:textAlignment w:val="baseline"/>
    </w:pPr>
    <w:rPr>
      <w:rFonts w:ascii="Times New Roman" w:hAnsi="Times New Roman"/>
      <w:szCs w:val="20"/>
      <w:lang w:val="es-ES_tradnl" w:eastAsia="es-ES"/>
    </w:rPr>
  </w:style>
  <w:style w:type="character" w:customStyle="1" w:styleId="EstiloCorreo421">
    <w:name w:val="EstiloCorreo421"/>
    <w:basedOn w:val="Fuentedeprrafopredeter"/>
    <w:semiHidden/>
    <w:rsid w:val="00EB0DAE"/>
    <w:rPr>
      <w:rFonts w:ascii="Arial" w:hAnsi="Arial" w:cs="Arial"/>
      <w:color w:val="auto"/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19210B"/>
    <w:rPr>
      <w:b/>
      <w:bCs/>
    </w:rPr>
  </w:style>
  <w:style w:type="character" w:styleId="Nmerodepgina">
    <w:name w:val="page number"/>
    <w:basedOn w:val="Fuentedeprrafopredeter"/>
    <w:rsid w:val="00D670F5"/>
  </w:style>
  <w:style w:type="character" w:styleId="Hipervnculovisitado">
    <w:name w:val="FollowedHyperlink"/>
    <w:basedOn w:val="Fuentedeprrafopredeter"/>
    <w:rsid w:val="00C33368"/>
    <w:rPr>
      <w:color w:val="800080"/>
      <w:u w:val="single"/>
    </w:rPr>
  </w:style>
  <w:style w:type="paragraph" w:customStyle="1" w:styleId="puntos1">
    <w:name w:val="puntos1"/>
    <w:basedOn w:val="Normal"/>
    <w:rsid w:val="002C299B"/>
    <w:pPr>
      <w:ind w:left="851" w:hanging="283"/>
    </w:pPr>
    <w:rPr>
      <w:rFonts w:ascii="Times New Roman" w:hAnsi="Times New Roman"/>
      <w:sz w:val="16"/>
      <w:szCs w:val="20"/>
      <w:lang w:eastAsia="es-ES"/>
    </w:rPr>
  </w:style>
  <w:style w:type="paragraph" w:customStyle="1" w:styleId="puntos2">
    <w:name w:val="puntos2"/>
    <w:basedOn w:val="Normal"/>
    <w:rsid w:val="002C299B"/>
    <w:pPr>
      <w:ind w:left="1134" w:hanging="283"/>
    </w:pPr>
    <w:rPr>
      <w:rFonts w:ascii="Times New Roman" w:hAnsi="Times New Roman"/>
      <w:sz w:val="16"/>
      <w:szCs w:val="20"/>
      <w:lang w:eastAsia="es-ES"/>
    </w:rPr>
  </w:style>
  <w:style w:type="paragraph" w:customStyle="1" w:styleId="Serie">
    <w:name w:val="Serie"/>
    <w:basedOn w:val="Normal"/>
    <w:rsid w:val="002C299B"/>
    <w:pPr>
      <w:numPr>
        <w:numId w:val="1"/>
      </w:numPr>
    </w:pPr>
    <w:rPr>
      <w:rFonts w:ascii="Verdana" w:hAnsi="Verdana"/>
      <w:sz w:val="16"/>
      <w:szCs w:val="20"/>
      <w:lang w:eastAsia="es-ES"/>
    </w:rPr>
  </w:style>
  <w:style w:type="paragraph" w:customStyle="1" w:styleId="codigo">
    <w:name w:val="codigo"/>
    <w:basedOn w:val="Normal"/>
    <w:rsid w:val="008F3DDE"/>
    <w:pPr>
      <w:autoSpaceDE w:val="0"/>
      <w:autoSpaceDN w:val="0"/>
      <w:adjustRightInd w:val="0"/>
      <w:spacing w:before="120"/>
    </w:pPr>
    <w:rPr>
      <w:rFonts w:ascii="Times New Roman" w:hAnsi="Times New Roman"/>
      <w:b/>
      <w:bCs/>
      <w:sz w:val="16"/>
      <w:szCs w:val="16"/>
      <w:lang w:val="es-ES_tradnl" w:eastAsia="es-ES"/>
    </w:rPr>
  </w:style>
  <w:style w:type="table" w:styleId="Tablaconcuadrcula">
    <w:name w:val="Table Grid"/>
    <w:basedOn w:val="Tablanormal"/>
    <w:uiPriority w:val="59"/>
    <w:rsid w:val="007127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A003CA"/>
    <w:pPr>
      <w:ind w:left="708"/>
    </w:pPr>
  </w:style>
  <w:style w:type="paragraph" w:styleId="Subttulo">
    <w:name w:val="Subtitle"/>
    <w:basedOn w:val="Normal"/>
    <w:next w:val="Normal"/>
    <w:link w:val="SubttuloCar"/>
    <w:uiPriority w:val="11"/>
    <w:qFormat/>
    <w:rsid w:val="00A30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0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C93"/>
    <w:pPr>
      <w:jc w:val="both"/>
    </w:pPr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qFormat/>
    <w:rsid w:val="00B21655"/>
    <w:pPr>
      <w:keepNext/>
      <w:spacing w:before="800" w:after="10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B21655"/>
    <w:pPr>
      <w:keepNext/>
      <w:spacing w:before="600" w:after="10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B21655"/>
    <w:pPr>
      <w:keepNext/>
      <w:spacing w:before="500" w:after="100"/>
      <w:outlineLvl w:val="2"/>
    </w:pPr>
    <w:rPr>
      <w:rFonts w:cs="Arial"/>
      <w:b/>
      <w:bCs/>
      <w:sz w:val="24"/>
      <w:szCs w:val="26"/>
    </w:rPr>
  </w:style>
  <w:style w:type="paragraph" w:styleId="Ttulo4">
    <w:name w:val="heading 4"/>
    <w:basedOn w:val="Normal"/>
    <w:next w:val="Normal"/>
    <w:qFormat/>
    <w:rsid w:val="00B21655"/>
    <w:pPr>
      <w:keepNext/>
      <w:tabs>
        <w:tab w:val="left" w:pos="709"/>
      </w:tabs>
      <w:spacing w:before="300" w:after="100"/>
      <w:outlineLvl w:val="3"/>
    </w:pPr>
    <w:rPr>
      <w:b/>
      <w:bCs/>
      <w:sz w:val="24"/>
      <w:szCs w:val="28"/>
    </w:rPr>
  </w:style>
  <w:style w:type="paragraph" w:styleId="Ttulo5">
    <w:name w:val="heading 5"/>
    <w:basedOn w:val="Normal"/>
    <w:next w:val="Normal"/>
    <w:qFormat/>
    <w:rsid w:val="00B21655"/>
    <w:pPr>
      <w:spacing w:before="240" w:after="6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B21655"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rsid w:val="00B21655"/>
    <w:pPr>
      <w:keepNext/>
      <w:jc w:val="right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rsid w:val="00B21655"/>
    <w:pPr>
      <w:keepNext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EB0864"/>
    <w:pPr>
      <w:tabs>
        <w:tab w:val="num" w:pos="0"/>
      </w:tabs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cs="Arial"/>
      <w:sz w:val="22"/>
      <w:szCs w:val="22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B21655"/>
    <w:pPr>
      <w:tabs>
        <w:tab w:val="center" w:pos="4394"/>
        <w:tab w:val="right" w:pos="8789"/>
      </w:tabs>
    </w:pPr>
    <w:rPr>
      <w:sz w:val="16"/>
    </w:rPr>
  </w:style>
  <w:style w:type="paragraph" w:styleId="Piedepgina">
    <w:name w:val="footer"/>
    <w:basedOn w:val="Normal"/>
    <w:semiHidden/>
    <w:rsid w:val="00B21655"/>
    <w:pPr>
      <w:tabs>
        <w:tab w:val="center" w:pos="4394"/>
        <w:tab w:val="right" w:pos="8789"/>
      </w:tabs>
    </w:pPr>
    <w:rPr>
      <w:sz w:val="16"/>
    </w:rPr>
  </w:style>
  <w:style w:type="paragraph" w:styleId="TDC1">
    <w:name w:val="toc 1"/>
    <w:basedOn w:val="Normal"/>
    <w:next w:val="Normal"/>
    <w:autoRedefine/>
    <w:uiPriority w:val="39"/>
    <w:rsid w:val="00B21655"/>
    <w:pPr>
      <w:spacing w:before="120" w:after="120"/>
    </w:pPr>
    <w:rPr>
      <w:b/>
      <w:bCs/>
      <w:caps/>
    </w:rPr>
  </w:style>
  <w:style w:type="paragraph" w:styleId="Ttulo">
    <w:name w:val="Title"/>
    <w:basedOn w:val="Normal"/>
    <w:qFormat/>
    <w:rsid w:val="00B21655"/>
    <w:pPr>
      <w:spacing w:before="400" w:after="100"/>
    </w:pPr>
    <w:rPr>
      <w:rFonts w:cs="Arial"/>
      <w:b/>
      <w:bCs/>
      <w:kern w:val="28"/>
      <w:sz w:val="32"/>
      <w:szCs w:val="32"/>
    </w:rPr>
  </w:style>
  <w:style w:type="paragraph" w:styleId="TDC2">
    <w:name w:val="toc 2"/>
    <w:basedOn w:val="Normal"/>
    <w:next w:val="Normal"/>
    <w:autoRedefine/>
    <w:uiPriority w:val="39"/>
    <w:rsid w:val="00B21655"/>
    <w:pPr>
      <w:ind w:left="20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B21655"/>
    <w:pPr>
      <w:ind w:left="400"/>
    </w:pPr>
    <w:rPr>
      <w:i/>
      <w:iCs/>
    </w:rPr>
  </w:style>
  <w:style w:type="paragraph" w:styleId="TDC4">
    <w:name w:val="toc 4"/>
    <w:basedOn w:val="Normal"/>
    <w:next w:val="Normal"/>
    <w:autoRedefine/>
    <w:uiPriority w:val="39"/>
    <w:rsid w:val="00B21655"/>
    <w:pPr>
      <w:ind w:left="600"/>
    </w:pPr>
    <w:rPr>
      <w:szCs w:val="21"/>
    </w:rPr>
  </w:style>
  <w:style w:type="character" w:styleId="Hipervnculo">
    <w:name w:val="Hyperlink"/>
    <w:basedOn w:val="Fuentedeprrafopredeter"/>
    <w:uiPriority w:val="99"/>
    <w:rsid w:val="00B21655"/>
    <w:rPr>
      <w:color w:val="0000FF"/>
      <w:u w:val="single"/>
    </w:rPr>
  </w:style>
  <w:style w:type="paragraph" w:styleId="Epgrafe">
    <w:name w:val="caption"/>
    <w:basedOn w:val="Normal"/>
    <w:next w:val="Normal"/>
    <w:qFormat/>
    <w:rsid w:val="00B21655"/>
    <w:pPr>
      <w:spacing w:before="120" w:after="120"/>
    </w:pPr>
    <w:rPr>
      <w:b/>
      <w:bCs/>
      <w:szCs w:val="20"/>
    </w:rPr>
  </w:style>
  <w:style w:type="paragraph" w:styleId="Textonotapie">
    <w:name w:val="footnote text"/>
    <w:basedOn w:val="Normal"/>
    <w:semiHidden/>
    <w:rsid w:val="00B21655"/>
    <w:rPr>
      <w:sz w:val="16"/>
      <w:szCs w:val="20"/>
    </w:rPr>
  </w:style>
  <w:style w:type="character" w:styleId="Refdenotaalpie">
    <w:name w:val="footnote reference"/>
    <w:basedOn w:val="Fuentedeprrafopredeter"/>
    <w:semiHidden/>
    <w:rsid w:val="00B21655"/>
    <w:rPr>
      <w:vertAlign w:val="superscript"/>
    </w:rPr>
  </w:style>
  <w:style w:type="paragraph" w:styleId="Tabladeilustraciones">
    <w:name w:val="table of figures"/>
    <w:basedOn w:val="Normal"/>
    <w:next w:val="Normal"/>
    <w:semiHidden/>
    <w:rsid w:val="00B21655"/>
    <w:pPr>
      <w:ind w:left="400" w:hanging="400"/>
    </w:pPr>
    <w:rPr>
      <w:smallCaps/>
    </w:rPr>
  </w:style>
  <w:style w:type="character" w:styleId="Refdecomentario">
    <w:name w:val="annotation reference"/>
    <w:basedOn w:val="Fuentedeprrafopredeter"/>
    <w:semiHidden/>
    <w:rsid w:val="00B21655"/>
    <w:rPr>
      <w:sz w:val="16"/>
      <w:szCs w:val="16"/>
    </w:rPr>
  </w:style>
  <w:style w:type="paragraph" w:styleId="Textocomentario">
    <w:name w:val="annotation text"/>
    <w:basedOn w:val="Normal"/>
    <w:semiHidden/>
    <w:rsid w:val="00B21655"/>
    <w:rPr>
      <w:szCs w:val="20"/>
    </w:rPr>
  </w:style>
  <w:style w:type="paragraph" w:styleId="TDC5">
    <w:name w:val="toc 5"/>
    <w:basedOn w:val="Normal"/>
    <w:next w:val="Normal"/>
    <w:autoRedefine/>
    <w:uiPriority w:val="39"/>
    <w:rsid w:val="00B21655"/>
    <w:pPr>
      <w:ind w:left="800"/>
    </w:pPr>
  </w:style>
  <w:style w:type="paragraph" w:styleId="TDC6">
    <w:name w:val="toc 6"/>
    <w:basedOn w:val="Normal"/>
    <w:next w:val="Normal"/>
    <w:autoRedefine/>
    <w:uiPriority w:val="39"/>
    <w:rsid w:val="00B21655"/>
    <w:pPr>
      <w:ind w:left="1000"/>
    </w:pPr>
  </w:style>
  <w:style w:type="paragraph" w:styleId="TDC7">
    <w:name w:val="toc 7"/>
    <w:basedOn w:val="Normal"/>
    <w:next w:val="Normal"/>
    <w:autoRedefine/>
    <w:uiPriority w:val="39"/>
    <w:rsid w:val="00B21655"/>
    <w:pPr>
      <w:ind w:left="1200"/>
    </w:pPr>
  </w:style>
  <w:style w:type="paragraph" w:styleId="TDC8">
    <w:name w:val="toc 8"/>
    <w:basedOn w:val="Normal"/>
    <w:next w:val="Normal"/>
    <w:autoRedefine/>
    <w:uiPriority w:val="39"/>
    <w:rsid w:val="00B21655"/>
    <w:pPr>
      <w:ind w:left="1400"/>
    </w:pPr>
  </w:style>
  <w:style w:type="paragraph" w:styleId="TDC9">
    <w:name w:val="toc 9"/>
    <w:basedOn w:val="Normal"/>
    <w:next w:val="Normal"/>
    <w:autoRedefine/>
    <w:uiPriority w:val="39"/>
    <w:rsid w:val="00B21655"/>
    <w:pPr>
      <w:ind w:left="1600"/>
    </w:pPr>
  </w:style>
  <w:style w:type="paragraph" w:styleId="Textoindependiente">
    <w:name w:val="Body Text"/>
    <w:basedOn w:val="Normal"/>
    <w:semiHidden/>
    <w:rsid w:val="00B21655"/>
    <w:rPr>
      <w:szCs w:val="20"/>
    </w:rPr>
  </w:style>
  <w:style w:type="paragraph" w:customStyle="1" w:styleId="NormalStd">
    <w:name w:val="Normal Std"/>
    <w:basedOn w:val="Normal"/>
    <w:rsid w:val="00B21655"/>
    <w:pPr>
      <w:jc w:val="left"/>
    </w:pPr>
    <w:rPr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285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2859"/>
    <w:rPr>
      <w:rFonts w:ascii="Tahoma" w:hAnsi="Tahoma" w:cs="Tahoma"/>
      <w:sz w:val="16"/>
      <w:szCs w:val="16"/>
      <w:lang w:eastAsia="en-US"/>
    </w:rPr>
  </w:style>
  <w:style w:type="paragraph" w:customStyle="1" w:styleId="Prrafodelista1">
    <w:name w:val="Párrafo de lista1"/>
    <w:basedOn w:val="Normal"/>
    <w:uiPriority w:val="34"/>
    <w:qFormat/>
    <w:rsid w:val="00282088"/>
    <w:pPr>
      <w:ind w:left="720"/>
      <w:contextualSpacing/>
    </w:p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841E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841E9"/>
    <w:rPr>
      <w:rFonts w:ascii="Arial" w:hAnsi="Arial"/>
      <w:szCs w:val="24"/>
      <w:lang w:eastAsia="en-US"/>
    </w:rPr>
  </w:style>
  <w:style w:type="paragraph" w:customStyle="1" w:styleId="puntos">
    <w:name w:val="puntos"/>
    <w:basedOn w:val="Normal"/>
    <w:rsid w:val="00B664CF"/>
    <w:pPr>
      <w:overflowPunct w:val="0"/>
      <w:autoSpaceDE w:val="0"/>
      <w:autoSpaceDN w:val="0"/>
      <w:adjustRightInd w:val="0"/>
      <w:ind w:left="3119" w:hanging="2552"/>
      <w:textAlignment w:val="baseline"/>
    </w:pPr>
    <w:rPr>
      <w:rFonts w:ascii="Times New Roman" w:hAnsi="Times New Roman"/>
      <w:szCs w:val="20"/>
      <w:lang w:val="es-ES_tradnl" w:eastAsia="es-ES"/>
    </w:rPr>
  </w:style>
  <w:style w:type="character" w:customStyle="1" w:styleId="EstiloCorreo421">
    <w:name w:val="EstiloCorreo421"/>
    <w:basedOn w:val="Fuentedeprrafopredeter"/>
    <w:semiHidden/>
    <w:rsid w:val="00EB0DAE"/>
    <w:rPr>
      <w:rFonts w:ascii="Arial" w:hAnsi="Arial" w:cs="Arial"/>
      <w:color w:val="auto"/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19210B"/>
    <w:rPr>
      <w:b/>
      <w:bCs/>
    </w:rPr>
  </w:style>
  <w:style w:type="character" w:styleId="Nmerodepgina">
    <w:name w:val="page number"/>
    <w:basedOn w:val="Fuentedeprrafopredeter"/>
    <w:rsid w:val="00D670F5"/>
  </w:style>
  <w:style w:type="character" w:styleId="Hipervnculovisitado">
    <w:name w:val="FollowedHyperlink"/>
    <w:basedOn w:val="Fuentedeprrafopredeter"/>
    <w:rsid w:val="00C33368"/>
    <w:rPr>
      <w:color w:val="800080"/>
      <w:u w:val="single"/>
    </w:rPr>
  </w:style>
  <w:style w:type="paragraph" w:customStyle="1" w:styleId="puntos1">
    <w:name w:val="puntos1"/>
    <w:basedOn w:val="Normal"/>
    <w:rsid w:val="002C299B"/>
    <w:pPr>
      <w:ind w:left="851" w:hanging="283"/>
    </w:pPr>
    <w:rPr>
      <w:rFonts w:ascii="Times New Roman" w:hAnsi="Times New Roman"/>
      <w:sz w:val="16"/>
      <w:szCs w:val="20"/>
      <w:lang w:eastAsia="es-ES"/>
    </w:rPr>
  </w:style>
  <w:style w:type="paragraph" w:customStyle="1" w:styleId="puntos2">
    <w:name w:val="puntos2"/>
    <w:basedOn w:val="Normal"/>
    <w:rsid w:val="002C299B"/>
    <w:pPr>
      <w:ind w:left="1134" w:hanging="283"/>
    </w:pPr>
    <w:rPr>
      <w:rFonts w:ascii="Times New Roman" w:hAnsi="Times New Roman"/>
      <w:sz w:val="16"/>
      <w:szCs w:val="20"/>
      <w:lang w:eastAsia="es-ES"/>
    </w:rPr>
  </w:style>
  <w:style w:type="paragraph" w:customStyle="1" w:styleId="Serie">
    <w:name w:val="Serie"/>
    <w:basedOn w:val="Normal"/>
    <w:rsid w:val="002C299B"/>
    <w:pPr>
      <w:numPr>
        <w:numId w:val="1"/>
      </w:numPr>
    </w:pPr>
    <w:rPr>
      <w:rFonts w:ascii="Verdana" w:hAnsi="Verdana"/>
      <w:sz w:val="16"/>
      <w:szCs w:val="20"/>
      <w:lang w:eastAsia="es-ES"/>
    </w:rPr>
  </w:style>
  <w:style w:type="paragraph" w:customStyle="1" w:styleId="codigo">
    <w:name w:val="codigo"/>
    <w:basedOn w:val="Normal"/>
    <w:rsid w:val="008F3DDE"/>
    <w:pPr>
      <w:autoSpaceDE w:val="0"/>
      <w:autoSpaceDN w:val="0"/>
      <w:adjustRightInd w:val="0"/>
      <w:spacing w:before="120"/>
    </w:pPr>
    <w:rPr>
      <w:rFonts w:ascii="Times New Roman" w:hAnsi="Times New Roman"/>
      <w:b/>
      <w:bCs/>
      <w:sz w:val="16"/>
      <w:szCs w:val="16"/>
      <w:lang w:val="es-ES_tradnl" w:eastAsia="es-ES"/>
    </w:rPr>
  </w:style>
  <w:style w:type="table" w:styleId="Tablaconcuadrcula">
    <w:name w:val="Table Grid"/>
    <w:basedOn w:val="Tablanormal"/>
    <w:uiPriority w:val="59"/>
    <w:rsid w:val="007127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A003CA"/>
    <w:pPr>
      <w:ind w:left="708"/>
    </w:pPr>
  </w:style>
  <w:style w:type="paragraph" w:styleId="Subttulo">
    <w:name w:val="Subtitle"/>
    <w:basedOn w:val="Normal"/>
    <w:next w:val="Normal"/>
    <w:link w:val="SubttuloCar"/>
    <w:uiPriority w:val="11"/>
    <w:qFormat/>
    <w:rsid w:val="00A30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0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7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flores.TECNOLOGIA\Application%20Data\Microsoft\Templates\Documento%20Est&#225;ndar%20V2005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B187C-22DE-42B7-9ADD-4212C3628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Estándar V2005</Template>
  <TotalTime>1</TotalTime>
  <Pages>23</Pages>
  <Words>845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COBIS ADMIN (Seguridades - Referencias - Producto - Red)</vt:lpstr>
    </vt:vector>
  </TitlesOfParts>
  <Company>Cobiscorp</Company>
  <LinksUpToDate>false</LinksUpToDate>
  <CharactersWithSpaces>5487</CharactersWithSpaces>
  <SharedDoc>false</SharedDoc>
  <HLinks>
    <vt:vector size="108" baseType="variant">
      <vt:variant>
        <vt:i4>1179697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_Toc343342506</vt:lpwstr>
      </vt:variant>
      <vt:variant>
        <vt:i4>1179697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_Toc343342505</vt:lpwstr>
      </vt:variant>
      <vt:variant>
        <vt:i4>1179697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_Toc343342504</vt:lpwstr>
      </vt:variant>
      <vt:variant>
        <vt:i4>1179697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_Toc343342503</vt:lpwstr>
      </vt:variant>
      <vt:variant>
        <vt:i4>1179697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_Toc343342502</vt:lpwstr>
      </vt:variant>
      <vt:variant>
        <vt:i4>1179697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_Toc343342501</vt:lpwstr>
      </vt:variant>
      <vt:variant>
        <vt:i4>1179697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_Toc343342500</vt:lpwstr>
      </vt:variant>
      <vt:variant>
        <vt:i4>1769520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_Toc343342499</vt:lpwstr>
      </vt:variant>
      <vt:variant>
        <vt:i4>1769520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_Toc343342498</vt:lpwstr>
      </vt:variant>
      <vt:variant>
        <vt:i4>1769520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_Toc343342497</vt:lpwstr>
      </vt:variant>
      <vt:variant>
        <vt:i4>1769520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_Toc343342496</vt:lpwstr>
      </vt:variant>
      <vt:variant>
        <vt:i4>1769520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_Toc343342495</vt:lpwstr>
      </vt:variant>
      <vt:variant>
        <vt:i4>1769520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_Toc343342494</vt:lpwstr>
      </vt:variant>
      <vt:variant>
        <vt:i4>1769520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_Toc343342493</vt:lpwstr>
      </vt:variant>
      <vt:variant>
        <vt:i4>1769520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_Toc343342492</vt:lpwstr>
      </vt:variant>
      <vt:variant>
        <vt:i4>1769520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_Toc343342491</vt:lpwstr>
      </vt:variant>
      <vt:variant>
        <vt:i4>1769520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_Toc343342490</vt:lpwstr>
      </vt:variant>
      <vt:variant>
        <vt:i4>1703984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_Toc343342489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COBIS ADMIN (Seguridades - Referencias - Producto - Red)</dc:title>
  <dc:subject>Pruebas</dc:subject>
  <dc:creator>SGU - AAB</dc:creator>
  <cp:lastModifiedBy>Valdiviezo Tacuri Wilmer Enrique</cp:lastModifiedBy>
  <cp:revision>2</cp:revision>
  <cp:lastPrinted>2012-12-14T16:00:00Z</cp:lastPrinted>
  <dcterms:created xsi:type="dcterms:W3CDTF">2018-11-15T21:04:00Z</dcterms:created>
  <dcterms:modified xsi:type="dcterms:W3CDTF">2018-11-15T21:04:00Z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1.0.0</vt:lpwstr>
  </property>
</Properties>
</file>